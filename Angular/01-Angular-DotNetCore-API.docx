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p"/>
    <w:bookmarkEnd w:id="0"/>
    <w:p w:rsidR="00361673" w:rsidRDefault="00E230DD" w:rsidP="00361673">
      <w:pPr>
        <w:pStyle w:val="Heading1"/>
      </w:pPr>
      <w:sdt>
        <w:sdtPr>
          <w:rPr>
            <w:rtl/>
          </w:rPr>
          <w:id w:val="1764576457"/>
          <w:docPartObj>
            <w:docPartGallery w:val="Cover Pages"/>
            <w:docPartUnique/>
          </w:docPartObj>
        </w:sdtPr>
        <w:sdtEndPr/>
        <w:sdtContent>
          <w:r w:rsidR="006A6AFD" w:rsidRPr="006A1749">
            <w:rPr>
              <w:noProof/>
              <w:rtl/>
              <w:lang w:bidi="ar-SA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9971874" wp14:editId="34921600">
                    <wp:simplePos x="0" y="0"/>
                    <wp:positionH relativeFrom="page">
                      <wp:posOffset>7200</wp:posOffset>
                    </wp:positionH>
                    <wp:positionV relativeFrom="paragraph">
                      <wp:posOffset>-2404929</wp:posOffset>
                    </wp:positionV>
                    <wp:extent cx="3609062" cy="1303200"/>
                    <wp:effectExtent l="0" t="0" r="0" b="0"/>
                    <wp:wrapNone/>
                    <wp:docPr id="33" name="---" hidden="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609062" cy="13032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41961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leGrid"/>
                                  <w:bidiVisual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CellMar>
                                    <w:left w:w="57" w:type="dxa"/>
                                    <w:right w:w="57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601"/>
                                  <w:gridCol w:w="1731"/>
                                  <w:gridCol w:w="1449"/>
                                  <w:gridCol w:w="276"/>
                                </w:tblGrid>
                                <w:tr w:rsidR="00890201" w:rsidRPr="00596ED4" w:rsidTr="00B8110B">
                                  <w:trPr>
                                    <w:trHeight w:val="454"/>
                                  </w:trPr>
                                  <w:tc>
                                    <w:tcPr>
                                      <w:tcW w:w="1601" w:type="dxa"/>
                                      <w:tcBorders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890201" w:rsidRPr="00596ED4" w:rsidRDefault="00890201" w:rsidP="00330CE0">
                                      <w:pPr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456" w:type="dxa"/>
                                      <w:gridSpan w:val="3"/>
                                      <w:tcBorders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890201" w:rsidRPr="00596ED4" w:rsidRDefault="00890201" w:rsidP="00330CE0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rtl/>
                                        </w:rPr>
                                        <w:t>--</w:t>
                                      </w:r>
                                    </w:p>
                                  </w:tc>
                                </w:tr>
                                <w:tr w:rsidR="00890201" w:rsidRPr="00596ED4" w:rsidTr="00E01787">
                                  <w:trPr>
                                    <w:trHeight w:val="454"/>
                                  </w:trPr>
                                  <w:tc>
                                    <w:tcPr>
                                      <w:tcW w:w="1601" w:type="dxa"/>
                                      <w:tcBorders>
                                        <w:top w:val="single" w:sz="4" w:space="0" w:color="auto"/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890201" w:rsidRPr="00596ED4" w:rsidRDefault="00890201" w:rsidP="00330CE0">
                                      <w:pPr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</w:pP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شماره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 xml:space="preserve"> </w:t>
                                      </w: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سند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3180" w:type="dxa"/>
                                      <w:gridSpan w:val="2"/>
                                      <w:tcBorders>
                                        <w:top w:val="single" w:sz="4" w:space="0" w:color="auto"/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890201" w:rsidRPr="005B4EA0" w:rsidRDefault="00E230DD" w:rsidP="00330CE0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tl/>
                                          </w:rPr>
                                          <w:alias w:val="Status"/>
                                          <w:tag w:val=""/>
                                          <w:id w:val="6824053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890201">
                                            <w:rPr>
                                              <w:rtl/>
                                            </w:rPr>
                                            <w:t>شناسه سند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76" w:type="dxa"/>
                                      <w:tcBorders>
                                        <w:top w:val="single" w:sz="4" w:space="0" w:color="auto"/>
                                        <w:bottom w:val="single" w:sz="4" w:space="0" w:color="00AEE5"/>
                                      </w:tcBorders>
                                      <w:vAlign w:val="center"/>
                                    </w:tcPr>
                                    <w:p w:rsidR="00890201" w:rsidRPr="00596ED4" w:rsidRDefault="00890201" w:rsidP="00330CE0"/>
                                  </w:tc>
                                </w:tr>
                                <w:tr w:rsidR="00890201" w:rsidRPr="00596ED4" w:rsidTr="00E01787">
                                  <w:trPr>
                                    <w:trHeight w:val="454"/>
                                  </w:trPr>
                                  <w:tc>
                                    <w:tcPr>
                                      <w:tcW w:w="1601" w:type="dxa"/>
                                      <w:tcBorders>
                                        <w:top w:val="single" w:sz="4" w:space="0" w:color="auto"/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890201" w:rsidRPr="00596ED4" w:rsidRDefault="00890201" w:rsidP="00330CE0">
                                      <w:pPr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</w:pP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طـبقه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>‌</w:t>
                                      </w: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بندی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3180" w:type="dxa"/>
                                      <w:gridSpan w:val="2"/>
                                      <w:tcBorders>
                                        <w:bottom w:val="single" w:sz="4" w:space="0" w:color="auto"/>
                                        <w:right w:val="single" w:sz="4" w:space="0" w:color="00AEE5"/>
                                      </w:tcBorders>
                                      <w:vAlign w:val="center"/>
                                    </w:tcPr>
                                    <w:p w:rsidR="00890201" w:rsidRPr="00DE618D" w:rsidRDefault="00E230DD" w:rsidP="00330CE0">
                                      <w:pPr>
                                        <w:rPr>
                                          <w:rFonts w:asciiTheme="minorHAnsi" w:hAnsiTheme="minorHAnsi" w:cstheme="minorBidi"/>
                                          <w:rtl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tl/>
                                          </w:rPr>
                                          <w:alias w:val="Category"/>
                                          <w:id w:val="1081328351"/>
                                          <w:lock w:val="sdtLocked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890201">
                                            <w:rPr>
                                              <w:rtl/>
                                            </w:rPr>
                                            <w:t>عادی/حساس/محرمانه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76" w:type="dxa"/>
                                      <w:tcBorders>
                                        <w:top w:val="single" w:sz="4" w:space="0" w:color="00AEE5"/>
                                        <w:left w:val="single" w:sz="4" w:space="0" w:color="00AEE5"/>
                                        <w:bottom w:val="single" w:sz="4" w:space="0" w:color="00AEE5"/>
                                        <w:right w:val="single" w:sz="4" w:space="0" w:color="00AEE5"/>
                                      </w:tcBorders>
                                      <w:shd w:val="clear" w:color="auto" w:fill="00AEEF"/>
                                      <w:vAlign w:val="center"/>
                                    </w:tcPr>
                                    <w:p w:rsidR="00890201" w:rsidRPr="00596ED4" w:rsidRDefault="00890201" w:rsidP="00330CE0"/>
                                  </w:tc>
                                </w:tr>
                                <w:tr w:rsidR="00890201" w:rsidRPr="00596ED4" w:rsidTr="00B8110B">
                                  <w:trPr>
                                    <w:trHeight w:val="454"/>
                                  </w:trPr>
                                  <w:tc>
                                    <w:tcPr>
                                      <w:tcW w:w="1601" w:type="dxa"/>
                                      <w:tcBorders>
                                        <w:top w:val="single" w:sz="4" w:space="0" w:color="auto"/>
                                      </w:tcBorders>
                                      <w:vAlign w:val="center"/>
                                    </w:tcPr>
                                    <w:p w:rsidR="00890201" w:rsidRPr="00596ED4" w:rsidRDefault="00890201" w:rsidP="00330CE0">
                                      <w:pPr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</w:pP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تــاریــخ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1731" w:type="dxa"/>
                                      <w:vAlign w:val="center"/>
                                    </w:tcPr>
                                    <w:p w:rsidR="00890201" w:rsidRPr="00596ED4" w:rsidRDefault="00E230DD" w:rsidP="00330CE0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tl/>
                                          </w:rPr>
                                          <w:alias w:val="Publish Date"/>
                                          <w:tag w:val=""/>
                                          <w:id w:val="1521434579"/>
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<w:date>
                                            <w:dateFormat w:val="dd/MM/yyyy"/>
                                            <w:lid w:val="fa-IR"/>
                                            <w:storeMappedDataAs w:val="dateTime"/>
                                            <w:calendar w:val="gregorian"/>
                                          </w:date>
                                        </w:sdtPr>
                                        <w:sdtEndPr/>
                                        <w:sdtContent>
                                          <w:r w:rsidR="00890201">
                                            <w:rPr>
                                              <w:rFonts w:hint="cs"/>
                                              <w:rtl/>
                                              <w:lang w:bidi="fa-IR"/>
                                            </w:rPr>
                                            <w:t>روز/ماه/سال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1725" w:type="dxa"/>
                                      <w:gridSpan w:val="2"/>
                                      <w:vAlign w:val="center"/>
                                    </w:tcPr>
                                    <w:p w:rsidR="00890201" w:rsidRPr="00596ED4" w:rsidRDefault="00890201" w:rsidP="00330CE0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890201" w:rsidRPr="00640886" w:rsidRDefault="00890201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9971874" id="---" o:spid="_x0000_s1026" style="position:absolute;left:0;text-align:left;margin-left:.55pt;margin-top:-189.35pt;width:284.2pt;height:102.6pt;z-index:251658240;visibility:hidden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8aDqgIAALYFAAAOAAAAZHJzL2Uyb0RvYy54bWysVM1u2zAMvg/YOwi6p7aTNFuDOkXQIsOA&#10;oivWDj0rshQbkEVNUmJnTz9KctyuLXYY5oNMiuTHH5G8vOpbRQ7CugZ0SYuznBKhOVSN3pX0x+Nm&#10;8pkS55mumAItSnoUjl6tPn647MxSTKEGVQlLEES7ZWdKWntvllnmeC1a5s7ACI1CCbZlHlm7yyrL&#10;OkRvVTbN80XWga2MBS6cw9ubJKSriC+l4P6blE54okqKsfl42nhuw5mtLtlyZ5mpGz6Ewf4hipY1&#10;Gp2OUDfMM7K3zRuotuEWHEh/xqHNQMqGi5gDZlPkr7J5qJkRMRcsjjNjmdz/g+V3h3tLmqqksxkl&#10;mrX4RpPJhJK6qSoRnjSUqDNuiZoP5t4OnEMy5NtL24Y/ZkL6WNbjWFbRe8LxcrbIL/LFlBKOsmKW&#10;z/DhAmr2bG6s818EtCQQJbX4brGc7HDrfFI9qQRvDlRTbRqlImN322tlyYHhG2/il2yVqVm6nRcX&#10;i5gIunRJPbr/A0fpgKYh4CaX4SYLuadsI+WPSgQ9pb8LiYXD/KbRXWxZMQbCOBfaF0lUs0qkSM5z&#10;/IbkR4sYSwQMyBL9j9gDQBiHt9gpykE/mIrY8aNx/rfAkvFoET2D9qNx22iw7wEozGrwnPRPRUql&#10;CVXy/bZHlUBuoTpih1lIo+cM3zT4xrfM+XtmcdZwKnF/+G94SAVdSWGgsAfB/nrvPujjCKCUkg5n&#10;t6Tu555ZQYn6qnE4Lor5PAx7ZObnn6bI2JeS7UuJ3rfXgK1T4KYyPJJB36vTrbTQPuGaWQevKGKa&#10;o++Scm9PzLVPOwUXFRfrdVTDATfM3+oHwwN4KHDo4cf+iVkzNLrHGbmD05yz5at+T7rBUsN670E2&#10;cRie6zqUHpdD7KFhkYXt85KPWs/rdvUbAAD//wMAUEsDBBQABgAIAAAAIQDXlJGL3gAAAAsBAAAP&#10;AAAAZHJzL2Rvd25yZXYueG1sTI/BTsMwDIbvSLxDZCRuW1KmrqVrOk0I2HllB45Za9pujVOabCtv&#10;jzmx429/+v05X0+2FxccfedIQzRXIJAqV3fUaNh/vM1SED4Yqk3vCDX8oId1cX+Xm6x2V9rhpQyN&#10;4BLymdHQhjBkUvqqRWv83A1IvPtyozWB49jIejRXLre9fFJqKa3piC+0ZsCXFqtTebYadt/vwSef&#10;Wzoe1T7dbEvlsXrV+vFh2qxABJzCPwx/+qwOBTsd3JlqL3rOEYMaZoskTUAwEC+fYxAHHkXJIgZZ&#10;5PL2h+IXAAD//wMAUEsBAi0AFAAGAAgAAAAhALaDOJL+AAAA4QEAABMAAAAAAAAAAAAAAAAAAAAA&#10;AFtDb250ZW50X1R5cGVzXS54bWxQSwECLQAUAAYACAAAACEAOP0h/9YAAACUAQAACwAAAAAAAAAA&#10;AAAAAAAvAQAAX3JlbHMvLnJlbHNQSwECLQAUAAYACAAAACEAEG/Gg6oCAAC2BQAADgAAAAAAAAAA&#10;AAAAAAAuAgAAZHJzL2Uyb0RvYy54bWxQSwECLQAUAAYACAAAACEA15SRi94AAAALAQAADwAAAAAA&#10;AAAAAAAAAAAEBQAAZHJzL2Rvd25yZXYueG1sUEsFBgAAAAAEAAQA8wAAAA8GAAAAAA==&#10;" stroked="f" strokeweight="1pt">
                    <v:fill opacity="27499f"/>
                    <v:textbox>
                      <w:txbxContent>
                        <w:tbl>
                          <w:tblPr>
                            <w:tblStyle w:val="TableGrid"/>
                            <w:bidiVisual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CellMar>
                              <w:left w:w="57" w:type="dxa"/>
                              <w:right w:w="57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601"/>
                            <w:gridCol w:w="1731"/>
                            <w:gridCol w:w="1449"/>
                            <w:gridCol w:w="276"/>
                          </w:tblGrid>
                          <w:tr w:rsidR="00890201" w:rsidRPr="00596ED4" w:rsidTr="00B8110B">
                            <w:trPr>
                              <w:trHeight w:val="454"/>
                            </w:trPr>
                            <w:tc>
                              <w:tcPr>
                                <w:tcW w:w="1601" w:type="dxa"/>
                                <w:tcBorders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890201" w:rsidRPr="00596ED4" w:rsidRDefault="00890201" w:rsidP="00330CE0">
                                <w:pPr>
                                  <w:rPr>
                                    <w:rFonts w:asciiTheme="minorHAnsi" w:hAnsiTheme="minorHAnsi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3456" w:type="dxa"/>
                                <w:gridSpan w:val="3"/>
                                <w:tcBorders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890201" w:rsidRPr="00596ED4" w:rsidRDefault="00890201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--</w:t>
                                </w:r>
                              </w:p>
                            </w:tc>
                          </w:tr>
                          <w:tr w:rsidR="00890201" w:rsidRPr="00596ED4" w:rsidTr="00E01787">
                            <w:trPr>
                              <w:trHeight w:val="454"/>
                            </w:trPr>
                            <w:tc>
                              <w:tcPr>
                                <w:tcW w:w="1601" w:type="dxa"/>
                                <w:tcBorders>
                                  <w:top w:val="single" w:sz="4" w:space="0" w:color="auto"/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890201" w:rsidRPr="00596ED4" w:rsidRDefault="00890201" w:rsidP="00330CE0">
                                <w:pPr>
                                  <w:rPr>
                                    <w:rFonts w:asciiTheme="minorHAnsi" w:hAnsiTheme="minorHAnsi"/>
                                    <w:rtl/>
                                  </w:rPr>
                                </w:pP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شماره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سند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3180" w:type="dxa"/>
                                <w:gridSpan w:val="2"/>
                                <w:tcBorders>
                                  <w:top w:val="single" w:sz="4" w:space="0" w:color="auto"/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890201" w:rsidRPr="005B4EA0" w:rsidRDefault="00E230DD" w:rsidP="00330CE0">
                                <w:pPr>
                                  <w:rPr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rtl/>
                                    </w:rPr>
                                    <w:alias w:val="Status"/>
                                    <w:tag w:val=""/>
                                    <w:id w:val="6824053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90201">
                                      <w:rPr>
                                        <w:rtl/>
                                      </w:rPr>
                                      <w:t>شناسه سند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76" w:type="dxa"/>
                                <w:tcBorders>
                                  <w:top w:val="single" w:sz="4" w:space="0" w:color="auto"/>
                                  <w:bottom w:val="single" w:sz="4" w:space="0" w:color="00AEE5"/>
                                </w:tcBorders>
                                <w:vAlign w:val="center"/>
                              </w:tcPr>
                              <w:p w:rsidR="00890201" w:rsidRPr="00596ED4" w:rsidRDefault="00890201" w:rsidP="00330CE0"/>
                            </w:tc>
                          </w:tr>
                          <w:tr w:rsidR="00890201" w:rsidRPr="00596ED4" w:rsidTr="00E01787">
                            <w:trPr>
                              <w:trHeight w:val="454"/>
                            </w:trPr>
                            <w:tc>
                              <w:tcPr>
                                <w:tcW w:w="1601" w:type="dxa"/>
                                <w:tcBorders>
                                  <w:top w:val="single" w:sz="4" w:space="0" w:color="auto"/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890201" w:rsidRPr="00596ED4" w:rsidRDefault="00890201" w:rsidP="00330CE0">
                                <w:pPr>
                                  <w:rPr>
                                    <w:rFonts w:asciiTheme="minorHAnsi" w:hAnsiTheme="minorHAnsi"/>
                                    <w:rtl/>
                                  </w:rPr>
                                </w:pP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طـبقه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>‌</w:t>
                                </w: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بندی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3180" w:type="dxa"/>
                                <w:gridSpan w:val="2"/>
                                <w:tcBorders>
                                  <w:bottom w:val="single" w:sz="4" w:space="0" w:color="auto"/>
                                  <w:right w:val="single" w:sz="4" w:space="0" w:color="00AEE5"/>
                                </w:tcBorders>
                                <w:vAlign w:val="center"/>
                              </w:tcPr>
                              <w:p w:rsidR="00890201" w:rsidRPr="00DE618D" w:rsidRDefault="00E230DD" w:rsidP="00330CE0">
                                <w:pPr>
                                  <w:rPr>
                                    <w:rFonts w:asciiTheme="minorHAnsi" w:hAnsiTheme="minorHAnsi" w:cstheme="minorBidi"/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rtl/>
                                    </w:rPr>
                                    <w:alias w:val="Category"/>
                                    <w:id w:val="1081328351"/>
                                    <w:lock w:val="sdtLocked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90201">
                                      <w:rPr>
                                        <w:rtl/>
                                      </w:rPr>
                                      <w:t>عادی/حساس/محرمانه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76" w:type="dxa"/>
                                <w:tcBorders>
                                  <w:top w:val="single" w:sz="4" w:space="0" w:color="00AEE5"/>
                                  <w:left w:val="single" w:sz="4" w:space="0" w:color="00AEE5"/>
                                  <w:bottom w:val="single" w:sz="4" w:space="0" w:color="00AEE5"/>
                                  <w:right w:val="single" w:sz="4" w:space="0" w:color="00AEE5"/>
                                </w:tcBorders>
                                <w:shd w:val="clear" w:color="auto" w:fill="00AEEF"/>
                                <w:vAlign w:val="center"/>
                              </w:tcPr>
                              <w:p w:rsidR="00890201" w:rsidRPr="00596ED4" w:rsidRDefault="00890201" w:rsidP="00330CE0"/>
                            </w:tc>
                          </w:tr>
                          <w:tr w:rsidR="00890201" w:rsidRPr="00596ED4" w:rsidTr="00B8110B">
                            <w:trPr>
                              <w:trHeight w:val="454"/>
                            </w:trPr>
                            <w:tc>
                              <w:tcPr>
                                <w:tcW w:w="1601" w:type="dxa"/>
                                <w:tcBorders>
                                  <w:top w:val="single" w:sz="4" w:space="0" w:color="auto"/>
                                </w:tcBorders>
                                <w:vAlign w:val="center"/>
                              </w:tcPr>
                              <w:p w:rsidR="00890201" w:rsidRPr="00596ED4" w:rsidRDefault="00890201" w:rsidP="00330CE0">
                                <w:pPr>
                                  <w:rPr>
                                    <w:rFonts w:asciiTheme="minorHAnsi" w:hAnsiTheme="minorHAnsi"/>
                                    <w:rtl/>
                                  </w:rPr>
                                </w:pP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تــاریــخ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1731" w:type="dxa"/>
                                <w:vAlign w:val="center"/>
                              </w:tcPr>
                              <w:p w:rsidR="00890201" w:rsidRPr="00596ED4" w:rsidRDefault="00E230DD" w:rsidP="00330CE0">
                                <w:pPr>
                                  <w:rPr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rtl/>
                                    </w:rPr>
                                    <w:alias w:val="Publish Date"/>
                                    <w:tag w:val=""/>
                                    <w:id w:val="1521434579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a-I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890201">
                                      <w:rPr>
                                        <w:rFonts w:hint="cs"/>
                                        <w:rtl/>
                                        <w:lang w:bidi="fa-IR"/>
                                      </w:rPr>
                                      <w:t>روز/ماه/سال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1725" w:type="dxa"/>
                                <w:gridSpan w:val="2"/>
                                <w:vAlign w:val="center"/>
                              </w:tcPr>
                              <w:p w:rsidR="00890201" w:rsidRPr="00596ED4" w:rsidRDefault="00890201" w:rsidP="00330CE0">
                                <w:pPr>
                                  <w:rPr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:rsidR="00890201" w:rsidRPr="00640886" w:rsidRDefault="00890201" w:rsidP="00330CE0">
                          <w:pPr>
                            <w:rPr>
                              <w:rtl/>
                            </w:rPr>
                          </w:pPr>
                          <w:r>
                            <w:t>v</w:t>
                          </w: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</w:sdtContent>
      </w:sdt>
      <w:r w:rsidR="00361673" w:rsidRPr="00361673">
        <w:rPr>
          <w:rFonts w:hint="cs"/>
          <w:rtl/>
        </w:rPr>
        <w:t xml:space="preserve"> </w:t>
      </w:r>
      <w:r w:rsidR="00475368">
        <w:rPr>
          <w:rFonts w:hint="cs"/>
          <w:rtl/>
        </w:rPr>
        <w:t>ساخت مدل</w:t>
      </w:r>
    </w:p>
    <w:p w:rsidR="00A24ED2" w:rsidRDefault="00263074" w:rsidP="004364AB">
      <w:pPr>
        <w:rPr>
          <w:lang w:bidi="fa-IR"/>
        </w:rPr>
      </w:pPr>
      <w:r>
        <w:rPr>
          <w:rFonts w:hint="cs"/>
          <w:rtl/>
          <w:lang w:bidi="fa-IR"/>
        </w:rPr>
        <w:t xml:space="preserve">ساخت کلاس </w:t>
      </w:r>
      <w:r>
        <w:rPr>
          <w:lang w:bidi="fa-IR"/>
        </w:rPr>
        <w:t>User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Domain</w:t>
      </w:r>
    </w:p>
    <w:p w:rsidR="00263074" w:rsidRDefault="00263074" w:rsidP="00263074">
      <w:pPr>
        <w:bidi w:val="0"/>
        <w:rPr>
          <w:lang w:bidi="fa-IR"/>
        </w:rPr>
      </w:pPr>
      <w:r>
        <w:rPr>
          <w:lang w:bidi="fa-IR"/>
        </w:rPr>
        <w:t>Domain &gt; Entites &gt; Users &gt; User.cs</w:t>
      </w:r>
    </w:p>
    <w:p w:rsidR="00130B37" w:rsidRPr="00130B37" w:rsidRDefault="00130B37" w:rsidP="00130B37">
      <w:pPr>
        <w:pStyle w:val="IntenseQuote"/>
        <w:rPr>
          <w:rStyle w:val="IntenseEmphasis"/>
          <w:rtl/>
        </w:rPr>
      </w:pPr>
      <w:r w:rsidRPr="00130B37">
        <w:rPr>
          <w:rStyle w:val="IntenseEmphasis"/>
        </w:rPr>
        <w:t xml:space="preserve">Entity </w:t>
      </w:r>
      <w:r>
        <w:rPr>
          <w:rStyle w:val="IntenseEmphasis"/>
          <w:rFonts w:hint="cs"/>
          <w:rtl/>
        </w:rPr>
        <w:t xml:space="preserve"> </w:t>
      </w:r>
      <w:r w:rsidRPr="00130B37">
        <w:rPr>
          <w:rStyle w:val="IntenseEmphasis"/>
          <w:rtl/>
          <w:lang w:bidi="ar-SA"/>
        </w:rPr>
        <w:t>به معنا</w:t>
      </w:r>
      <w:r w:rsidRPr="00130B37">
        <w:rPr>
          <w:rStyle w:val="IntenseEmphasis"/>
          <w:rFonts w:hint="cs"/>
          <w:rtl/>
          <w:lang w:bidi="ar-SA"/>
        </w:rPr>
        <w:t>ی</w:t>
      </w:r>
      <w:r w:rsidRPr="00130B37">
        <w:rPr>
          <w:rStyle w:val="IntenseEmphasis"/>
          <w:rtl/>
          <w:lang w:bidi="ar-SA"/>
        </w:rPr>
        <w:t xml:space="preserve"> موجود</w:t>
      </w:r>
      <w:r w:rsidRPr="00130B37">
        <w:rPr>
          <w:rStyle w:val="IntenseEmphasis"/>
          <w:rFonts w:hint="cs"/>
          <w:rtl/>
          <w:lang w:bidi="ar-SA"/>
        </w:rPr>
        <w:t>ی</w:t>
      </w:r>
      <w:r w:rsidRPr="00130B37">
        <w:rPr>
          <w:rStyle w:val="IntenseEmphasis"/>
          <w:rFonts w:hint="eastAsia"/>
          <w:rtl/>
          <w:lang w:bidi="ar-SA"/>
        </w:rPr>
        <w:t>ت‌ها</w:t>
      </w:r>
      <w:r w:rsidRPr="00130B37">
        <w:rPr>
          <w:rStyle w:val="IntenseEmphasis"/>
          <w:rFonts w:hint="cs"/>
          <w:rtl/>
          <w:lang w:bidi="ar-SA"/>
        </w:rPr>
        <w:t>یی</w:t>
      </w:r>
      <w:r w:rsidRPr="00130B37">
        <w:rPr>
          <w:rStyle w:val="IntenseEmphasis"/>
          <w:rtl/>
          <w:lang w:bidi="ar-SA"/>
        </w:rPr>
        <w:t xml:space="preserve"> است که در بانک اطلاعات</w:t>
      </w:r>
      <w:r w:rsidRPr="00130B37">
        <w:rPr>
          <w:rStyle w:val="IntenseEmphasis"/>
          <w:rFonts w:hint="cs"/>
          <w:rtl/>
          <w:lang w:bidi="ar-SA"/>
        </w:rPr>
        <w:t>ی</w:t>
      </w:r>
      <w:r w:rsidRPr="00130B37">
        <w:rPr>
          <w:rStyle w:val="IntenseEmphasis"/>
          <w:rtl/>
          <w:lang w:bidi="ar-SA"/>
        </w:rPr>
        <w:t xml:space="preserve"> شما وجود دارند. ا</w:t>
      </w:r>
      <w:r w:rsidRPr="00130B37">
        <w:rPr>
          <w:rStyle w:val="IntenseEmphasis"/>
          <w:rFonts w:hint="cs"/>
          <w:rtl/>
          <w:lang w:bidi="ar-SA"/>
        </w:rPr>
        <w:t>ی</w:t>
      </w:r>
      <w:r w:rsidRPr="00130B37">
        <w:rPr>
          <w:rStyle w:val="IntenseEmphasis"/>
          <w:rFonts w:hint="eastAsia"/>
          <w:rtl/>
          <w:lang w:bidi="ar-SA"/>
        </w:rPr>
        <w:t>ن</w:t>
      </w:r>
      <w:r w:rsidRPr="00130B37">
        <w:rPr>
          <w:rStyle w:val="IntenseEmphasis"/>
          <w:rtl/>
          <w:lang w:bidi="ar-SA"/>
        </w:rPr>
        <w:t xml:space="preserve"> موجود</w:t>
      </w:r>
      <w:r w:rsidRPr="00130B37">
        <w:rPr>
          <w:rStyle w:val="IntenseEmphasis"/>
          <w:rFonts w:hint="cs"/>
          <w:rtl/>
          <w:lang w:bidi="ar-SA"/>
        </w:rPr>
        <w:t>ی</w:t>
      </w:r>
      <w:r w:rsidRPr="00130B37">
        <w:rPr>
          <w:rStyle w:val="IntenseEmphasis"/>
          <w:rFonts w:hint="eastAsia"/>
          <w:rtl/>
          <w:lang w:bidi="ar-SA"/>
        </w:rPr>
        <w:t>ت‌ها</w:t>
      </w:r>
      <w:r w:rsidRPr="00130B37">
        <w:rPr>
          <w:rStyle w:val="IntenseEmphasis"/>
          <w:rtl/>
          <w:lang w:bidi="ar-SA"/>
        </w:rPr>
        <w:t xml:space="preserve"> ممکن است مربوط به جداول در بانک اطلاعات</w:t>
      </w:r>
      <w:r w:rsidRPr="00130B37">
        <w:rPr>
          <w:rStyle w:val="IntenseEmphasis"/>
          <w:rFonts w:hint="cs"/>
          <w:rtl/>
          <w:lang w:bidi="ar-SA"/>
        </w:rPr>
        <w:t>ی</w:t>
      </w:r>
      <w:r w:rsidRPr="00130B37">
        <w:rPr>
          <w:rStyle w:val="IntenseEmphasis"/>
          <w:rtl/>
          <w:lang w:bidi="ar-SA"/>
        </w:rPr>
        <w:t xml:space="preserve"> باشند. در</w:t>
      </w:r>
      <w:r>
        <w:rPr>
          <w:rStyle w:val="IntenseEmphasis"/>
          <w:rFonts w:hint="cs"/>
          <w:rtl/>
        </w:rPr>
        <w:t xml:space="preserve"> </w:t>
      </w:r>
      <w:r w:rsidRPr="00130B37">
        <w:rPr>
          <w:rStyle w:val="IntenseEmphasis"/>
        </w:rPr>
        <w:t>Entity Framework Core</w:t>
      </w:r>
      <w:r w:rsidRPr="00130B37">
        <w:rPr>
          <w:rStyle w:val="IntenseEmphasis"/>
          <w:rtl/>
          <w:lang w:bidi="ar-SA"/>
        </w:rPr>
        <w:t>، هر موجود</w:t>
      </w:r>
      <w:r w:rsidRPr="00130B37">
        <w:rPr>
          <w:rStyle w:val="IntenseEmphasis"/>
          <w:rFonts w:hint="cs"/>
          <w:rtl/>
          <w:lang w:bidi="ar-SA"/>
        </w:rPr>
        <w:t>ی</w:t>
      </w:r>
      <w:r w:rsidRPr="00130B37">
        <w:rPr>
          <w:rStyle w:val="IntenseEmphasis"/>
          <w:rFonts w:hint="eastAsia"/>
          <w:rtl/>
          <w:lang w:bidi="ar-SA"/>
        </w:rPr>
        <w:t>ت</w:t>
      </w:r>
      <w:r w:rsidRPr="00130B37">
        <w:rPr>
          <w:rStyle w:val="IntenseEmphasis"/>
          <w:rtl/>
          <w:lang w:bidi="ar-SA"/>
        </w:rPr>
        <w:t xml:space="preserve"> به‌صورت </w:t>
      </w:r>
      <w:r w:rsidRPr="00130B37">
        <w:rPr>
          <w:rStyle w:val="IntenseEmphasis"/>
          <w:rFonts w:hint="cs"/>
          <w:rtl/>
          <w:lang w:bidi="ar-SA"/>
        </w:rPr>
        <w:t>ی</w:t>
      </w:r>
      <w:r w:rsidRPr="00130B37">
        <w:rPr>
          <w:rStyle w:val="IntenseEmphasis"/>
          <w:rFonts w:hint="eastAsia"/>
          <w:rtl/>
          <w:lang w:bidi="ar-SA"/>
        </w:rPr>
        <w:t>ک</w:t>
      </w:r>
      <w:r w:rsidRPr="00130B37">
        <w:rPr>
          <w:rStyle w:val="IntenseEmphasis"/>
          <w:rtl/>
          <w:lang w:bidi="ar-SA"/>
        </w:rPr>
        <w:t xml:space="preserve"> کلاس تعر</w:t>
      </w:r>
      <w:r w:rsidRPr="00130B37">
        <w:rPr>
          <w:rStyle w:val="IntenseEmphasis"/>
          <w:rFonts w:hint="cs"/>
          <w:rtl/>
          <w:lang w:bidi="ar-SA"/>
        </w:rPr>
        <w:t>ی</w:t>
      </w:r>
      <w:r w:rsidRPr="00130B37">
        <w:rPr>
          <w:rStyle w:val="IntenseEmphasis"/>
          <w:rFonts w:hint="eastAsia"/>
          <w:rtl/>
          <w:lang w:bidi="ar-SA"/>
        </w:rPr>
        <w:t>ف</w:t>
      </w:r>
      <w:r w:rsidRPr="00130B37">
        <w:rPr>
          <w:rStyle w:val="IntenseEmphasis"/>
          <w:rtl/>
          <w:lang w:bidi="ar-SA"/>
        </w:rPr>
        <w:t xml:space="preserve"> م</w:t>
      </w:r>
      <w:r w:rsidRPr="00130B37">
        <w:rPr>
          <w:rStyle w:val="IntenseEmphasis"/>
          <w:rFonts w:hint="cs"/>
          <w:rtl/>
          <w:lang w:bidi="ar-SA"/>
        </w:rPr>
        <w:t>ی‌</w:t>
      </w:r>
      <w:r w:rsidRPr="00130B37">
        <w:rPr>
          <w:rStyle w:val="IntenseEmphasis"/>
          <w:rFonts w:hint="eastAsia"/>
          <w:rtl/>
          <w:lang w:bidi="ar-SA"/>
        </w:rPr>
        <w:t>شود</w:t>
      </w:r>
      <w:r w:rsidRPr="00130B37">
        <w:rPr>
          <w:rStyle w:val="IntenseEmphasis"/>
          <w:rtl/>
          <w:lang w:bidi="ar-SA"/>
        </w:rPr>
        <w:t xml:space="preserve"> که و</w:t>
      </w:r>
      <w:r w:rsidRPr="00130B37">
        <w:rPr>
          <w:rStyle w:val="IntenseEmphasis"/>
          <w:rFonts w:hint="cs"/>
          <w:rtl/>
          <w:lang w:bidi="ar-SA"/>
        </w:rPr>
        <w:t>ی</w:t>
      </w:r>
      <w:r w:rsidRPr="00130B37">
        <w:rPr>
          <w:rStyle w:val="IntenseEmphasis"/>
          <w:rFonts w:hint="eastAsia"/>
          <w:rtl/>
          <w:lang w:bidi="ar-SA"/>
        </w:rPr>
        <w:t>ژگ</w:t>
      </w:r>
      <w:r w:rsidRPr="00130B37">
        <w:rPr>
          <w:rStyle w:val="IntenseEmphasis"/>
          <w:rFonts w:hint="cs"/>
          <w:rtl/>
          <w:lang w:bidi="ar-SA"/>
        </w:rPr>
        <w:t>ی‌</w:t>
      </w:r>
      <w:r w:rsidRPr="00130B37">
        <w:rPr>
          <w:rStyle w:val="IntenseEmphasis"/>
          <w:rFonts w:hint="eastAsia"/>
          <w:rtl/>
          <w:lang w:bidi="ar-SA"/>
        </w:rPr>
        <w:t>ها</w:t>
      </w:r>
      <w:r w:rsidRPr="00130B37">
        <w:rPr>
          <w:rStyle w:val="IntenseEmphasis"/>
          <w:rFonts w:hint="cs"/>
          <w:rtl/>
          <w:lang w:bidi="ar-SA"/>
        </w:rPr>
        <w:t>ی</w:t>
      </w:r>
      <w:r w:rsidRPr="00130B37">
        <w:rPr>
          <w:rStyle w:val="IntenseEmphasis"/>
          <w:rtl/>
          <w:lang w:bidi="ar-SA"/>
        </w:rPr>
        <w:t xml:space="preserve"> متناظر با ستون‌ها</w:t>
      </w:r>
      <w:r w:rsidRPr="00130B37">
        <w:rPr>
          <w:rStyle w:val="IntenseEmphasis"/>
          <w:rFonts w:hint="cs"/>
          <w:rtl/>
          <w:lang w:bidi="ar-SA"/>
        </w:rPr>
        <w:t>ی</w:t>
      </w:r>
      <w:r w:rsidRPr="00130B37">
        <w:rPr>
          <w:rStyle w:val="IntenseEmphasis"/>
          <w:rtl/>
          <w:lang w:bidi="ar-SA"/>
        </w:rPr>
        <w:t xml:space="preserve"> جدول را دارد. همچن</w:t>
      </w:r>
      <w:r w:rsidRPr="00130B37">
        <w:rPr>
          <w:rStyle w:val="IntenseEmphasis"/>
          <w:rFonts w:hint="cs"/>
          <w:rtl/>
          <w:lang w:bidi="ar-SA"/>
        </w:rPr>
        <w:t>ی</w:t>
      </w:r>
      <w:r w:rsidRPr="00130B37">
        <w:rPr>
          <w:rStyle w:val="IntenseEmphasis"/>
          <w:rFonts w:hint="eastAsia"/>
          <w:rtl/>
          <w:lang w:bidi="ar-SA"/>
        </w:rPr>
        <w:t>ن،</w:t>
      </w:r>
      <w:r w:rsidRPr="00130B37">
        <w:rPr>
          <w:rStyle w:val="IntenseEmphasis"/>
          <w:rtl/>
          <w:lang w:bidi="ar-SA"/>
        </w:rPr>
        <w:t xml:space="preserve"> ارتب</w:t>
      </w:r>
      <w:r w:rsidRPr="00130B37">
        <w:rPr>
          <w:rStyle w:val="IntenseEmphasis"/>
          <w:rFonts w:hint="eastAsia"/>
          <w:rtl/>
          <w:lang w:bidi="ar-SA"/>
        </w:rPr>
        <w:t>اطات</w:t>
      </w:r>
      <w:r w:rsidRPr="00130B37">
        <w:rPr>
          <w:rStyle w:val="IntenseEmphasis"/>
          <w:rtl/>
          <w:lang w:bidi="ar-SA"/>
        </w:rPr>
        <w:t xml:space="preserve"> ب</w:t>
      </w:r>
      <w:r w:rsidRPr="00130B37">
        <w:rPr>
          <w:rStyle w:val="IntenseEmphasis"/>
          <w:rFonts w:hint="cs"/>
          <w:rtl/>
          <w:lang w:bidi="ar-SA"/>
        </w:rPr>
        <w:t>ی</w:t>
      </w:r>
      <w:r w:rsidRPr="00130B37">
        <w:rPr>
          <w:rStyle w:val="IntenseEmphasis"/>
          <w:rFonts w:hint="eastAsia"/>
          <w:rtl/>
          <w:lang w:bidi="ar-SA"/>
        </w:rPr>
        <w:t>ن</w:t>
      </w:r>
      <w:r w:rsidRPr="00130B37">
        <w:rPr>
          <w:rStyle w:val="IntenseEmphasis"/>
          <w:rtl/>
          <w:lang w:bidi="ar-SA"/>
        </w:rPr>
        <w:t xml:space="preserve"> جداول در بانک اطلاعات</w:t>
      </w:r>
      <w:r w:rsidRPr="00130B37">
        <w:rPr>
          <w:rStyle w:val="IntenseEmphasis"/>
          <w:rFonts w:hint="cs"/>
          <w:rtl/>
          <w:lang w:bidi="ar-SA"/>
        </w:rPr>
        <w:t>ی</w:t>
      </w:r>
      <w:r w:rsidRPr="00130B37">
        <w:rPr>
          <w:rStyle w:val="IntenseEmphasis"/>
          <w:rtl/>
          <w:lang w:bidi="ar-SA"/>
        </w:rPr>
        <w:t xml:space="preserve"> ن</w:t>
      </w:r>
      <w:r w:rsidRPr="00130B37">
        <w:rPr>
          <w:rStyle w:val="IntenseEmphasis"/>
          <w:rFonts w:hint="cs"/>
          <w:rtl/>
          <w:lang w:bidi="ar-SA"/>
        </w:rPr>
        <w:t>ی</w:t>
      </w:r>
      <w:r w:rsidRPr="00130B37">
        <w:rPr>
          <w:rStyle w:val="IntenseEmphasis"/>
          <w:rFonts w:hint="eastAsia"/>
          <w:rtl/>
          <w:lang w:bidi="ar-SA"/>
        </w:rPr>
        <w:t>ز</w:t>
      </w:r>
      <w:r w:rsidRPr="00130B37">
        <w:rPr>
          <w:rStyle w:val="IntenseEmphasis"/>
          <w:rtl/>
          <w:lang w:bidi="ar-SA"/>
        </w:rPr>
        <w:t xml:space="preserve"> م</w:t>
      </w:r>
      <w:r w:rsidRPr="00130B37">
        <w:rPr>
          <w:rStyle w:val="IntenseEmphasis"/>
          <w:rFonts w:hint="cs"/>
          <w:rtl/>
          <w:lang w:bidi="ar-SA"/>
        </w:rPr>
        <w:t>ی‌</w:t>
      </w:r>
      <w:r w:rsidRPr="00130B37">
        <w:rPr>
          <w:rStyle w:val="IntenseEmphasis"/>
          <w:rFonts w:hint="eastAsia"/>
          <w:rtl/>
          <w:lang w:bidi="ar-SA"/>
        </w:rPr>
        <w:t>توانند</w:t>
      </w:r>
      <w:r w:rsidRPr="00130B37">
        <w:rPr>
          <w:rStyle w:val="IntenseEmphasis"/>
          <w:rtl/>
          <w:lang w:bidi="ar-SA"/>
        </w:rPr>
        <w:t xml:space="preserve"> با استفاده از خصوص</w:t>
      </w:r>
      <w:r w:rsidRPr="00130B37">
        <w:rPr>
          <w:rStyle w:val="IntenseEmphasis"/>
          <w:rFonts w:hint="cs"/>
          <w:rtl/>
          <w:lang w:bidi="ar-SA"/>
        </w:rPr>
        <w:t>ی</w:t>
      </w:r>
      <w:r w:rsidRPr="00130B37">
        <w:rPr>
          <w:rStyle w:val="IntenseEmphasis"/>
          <w:rFonts w:hint="eastAsia"/>
          <w:rtl/>
          <w:lang w:bidi="ar-SA"/>
        </w:rPr>
        <w:t>ت‌ها</w:t>
      </w:r>
      <w:r w:rsidRPr="00130B37">
        <w:rPr>
          <w:rStyle w:val="IntenseEmphasis"/>
          <w:rFonts w:hint="cs"/>
          <w:rtl/>
          <w:lang w:bidi="ar-SA"/>
        </w:rPr>
        <w:t>ی</w:t>
      </w:r>
      <w:r w:rsidRPr="00130B37">
        <w:rPr>
          <w:rStyle w:val="IntenseEmphasis"/>
          <w:rtl/>
          <w:lang w:bidi="ar-SA"/>
        </w:rPr>
        <w:t xml:space="preserve"> مربوطه در موجود</w:t>
      </w:r>
      <w:r w:rsidRPr="00130B37">
        <w:rPr>
          <w:rStyle w:val="IntenseEmphasis"/>
          <w:rFonts w:hint="cs"/>
          <w:rtl/>
          <w:lang w:bidi="ar-SA"/>
        </w:rPr>
        <w:t>ی</w:t>
      </w:r>
      <w:r w:rsidRPr="00130B37">
        <w:rPr>
          <w:rStyle w:val="IntenseEmphasis"/>
          <w:rFonts w:hint="eastAsia"/>
          <w:rtl/>
          <w:lang w:bidi="ar-SA"/>
        </w:rPr>
        <w:t>ت‌ها</w:t>
      </w:r>
      <w:r w:rsidRPr="00130B37">
        <w:rPr>
          <w:rStyle w:val="IntenseEmphasis"/>
          <w:rtl/>
          <w:lang w:bidi="ar-SA"/>
        </w:rPr>
        <w:t xml:space="preserve"> تعر</w:t>
      </w:r>
      <w:r w:rsidRPr="00130B37">
        <w:rPr>
          <w:rStyle w:val="IntenseEmphasis"/>
          <w:rFonts w:hint="cs"/>
          <w:rtl/>
          <w:lang w:bidi="ar-SA"/>
        </w:rPr>
        <w:t>ی</w:t>
      </w:r>
      <w:r w:rsidRPr="00130B37">
        <w:rPr>
          <w:rStyle w:val="IntenseEmphasis"/>
          <w:rFonts w:hint="eastAsia"/>
          <w:rtl/>
          <w:lang w:bidi="ar-SA"/>
        </w:rPr>
        <w:t>ف</w:t>
      </w:r>
      <w:r w:rsidRPr="00130B37">
        <w:rPr>
          <w:rStyle w:val="IntenseEmphasis"/>
          <w:rtl/>
          <w:lang w:bidi="ar-SA"/>
        </w:rPr>
        <w:t xml:space="preserve"> شوند</w:t>
      </w:r>
      <w:r>
        <w:rPr>
          <w:rStyle w:val="IntenseEmphasis"/>
          <w:rFonts w:hint="cs"/>
          <w:rtl/>
        </w:rPr>
        <w:t>.</w:t>
      </w:r>
      <w:r w:rsidRPr="00130B37">
        <w:rPr>
          <w:rStyle w:val="PlaceholderText"/>
        </w:rPr>
        <w:t xml:space="preserve"> </w:t>
      </w:r>
      <w:r w:rsidRPr="00130B37">
        <w:rPr>
          <w:rStyle w:val="IntenseEmphasis"/>
        </w:rPr>
        <w:t xml:space="preserve">Entity </w:t>
      </w:r>
      <w:r w:rsidRPr="00130B37">
        <w:rPr>
          <w:rStyle w:val="IntenseEmphasis"/>
          <w:rtl/>
          <w:lang w:bidi="ar-SA"/>
        </w:rPr>
        <w:t>به‌عنوان مدل داده‌ا</w:t>
      </w:r>
      <w:r w:rsidRPr="00130B37">
        <w:rPr>
          <w:rStyle w:val="IntenseEmphasis"/>
          <w:rFonts w:hint="cs"/>
          <w:rtl/>
          <w:lang w:bidi="ar-SA"/>
        </w:rPr>
        <w:t>ی</w:t>
      </w:r>
      <w:r w:rsidRPr="00130B37">
        <w:rPr>
          <w:rStyle w:val="IntenseEmphasis"/>
          <w:rtl/>
          <w:lang w:bidi="ar-SA"/>
        </w:rPr>
        <w:t xml:space="preserve"> استفاده م</w:t>
      </w:r>
      <w:r w:rsidRPr="00130B37">
        <w:rPr>
          <w:rStyle w:val="IntenseEmphasis"/>
          <w:rFonts w:hint="cs"/>
          <w:rtl/>
          <w:lang w:bidi="ar-SA"/>
        </w:rPr>
        <w:t>ی‌</w:t>
      </w:r>
      <w:r w:rsidRPr="00130B37">
        <w:rPr>
          <w:rStyle w:val="IntenseEmphasis"/>
          <w:rFonts w:hint="eastAsia"/>
          <w:rtl/>
          <w:lang w:bidi="ar-SA"/>
        </w:rPr>
        <w:t>شود</w:t>
      </w:r>
      <w:r w:rsidRPr="00130B37">
        <w:rPr>
          <w:rStyle w:val="IntenseEmphasis"/>
          <w:rtl/>
          <w:lang w:bidi="ar-SA"/>
        </w:rPr>
        <w:t xml:space="preserve"> که اطلاعات مورد ن</w:t>
      </w:r>
      <w:r w:rsidRPr="00130B37">
        <w:rPr>
          <w:rStyle w:val="IntenseEmphasis"/>
          <w:rFonts w:hint="cs"/>
          <w:rtl/>
          <w:lang w:bidi="ar-SA"/>
        </w:rPr>
        <w:t>ی</w:t>
      </w:r>
      <w:r w:rsidRPr="00130B37">
        <w:rPr>
          <w:rStyle w:val="IntenseEmphasis"/>
          <w:rFonts w:hint="eastAsia"/>
          <w:rtl/>
          <w:lang w:bidi="ar-SA"/>
        </w:rPr>
        <w:t>از</w:t>
      </w:r>
      <w:r w:rsidRPr="00130B37">
        <w:rPr>
          <w:rStyle w:val="IntenseEmphasis"/>
          <w:rtl/>
          <w:lang w:bidi="ar-SA"/>
        </w:rPr>
        <w:t xml:space="preserve"> برنامه را نشان م</w:t>
      </w:r>
      <w:r w:rsidRPr="00130B37">
        <w:rPr>
          <w:rStyle w:val="IntenseEmphasis"/>
          <w:rFonts w:hint="cs"/>
          <w:rtl/>
          <w:lang w:bidi="ar-SA"/>
        </w:rPr>
        <w:t>ی‌</w:t>
      </w:r>
      <w:r w:rsidRPr="00130B37">
        <w:rPr>
          <w:rStyle w:val="IntenseEmphasis"/>
          <w:rFonts w:hint="eastAsia"/>
          <w:rtl/>
          <w:lang w:bidi="ar-SA"/>
        </w:rPr>
        <w:t>دهد</w:t>
      </w:r>
      <w:r w:rsidRPr="00130B37">
        <w:rPr>
          <w:rStyle w:val="IntenseEmphasis"/>
        </w:rPr>
        <w:t>.</w:t>
      </w:r>
    </w:p>
    <w:p w:rsidR="00813A46" w:rsidRDefault="00D674AB" w:rsidP="00813A4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نمونه ای از کلاس </w:t>
      </w:r>
      <w:r>
        <w:rPr>
          <w:lang w:bidi="fa-IR"/>
        </w:rPr>
        <w:t>User</w:t>
      </w:r>
      <w:r>
        <w:rPr>
          <w:rFonts w:hint="cs"/>
          <w:rtl/>
          <w:lang w:bidi="fa-IR"/>
        </w:rPr>
        <w:t xml:space="preserve"> در زیر آمده است: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System;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System.Collections.Generic;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System.ComponentModel;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System.ComponentModel.DataAnnotations;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System.Linq;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System.Text;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System.Threading.Tasks;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sz w:val="19"/>
          <w:szCs w:val="19"/>
        </w:rPr>
        <w:t xml:space="preserve"> Domain.Entites.User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{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User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{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#region</w:t>
      </w:r>
      <w:r>
        <w:rPr>
          <w:rFonts w:ascii="Cascadia Mono" w:hAnsi="Cascadia Mono" w:cs="Cascadia Mono"/>
          <w:sz w:val="19"/>
          <w:szCs w:val="19"/>
        </w:rPr>
        <w:t xml:space="preserve"> Properties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[Key]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sz w:val="19"/>
          <w:szCs w:val="19"/>
        </w:rPr>
        <w:t xml:space="preserve"> UserId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sz w:val="19"/>
          <w:szCs w:val="19"/>
        </w:rPr>
        <w:t>; }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[Display(Name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ایمیل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sz w:val="19"/>
          <w:szCs w:val="19"/>
        </w:rPr>
        <w:t>)]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[Required(ErrorMessage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لطفا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{0}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را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وارد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کنید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sz w:val="19"/>
          <w:szCs w:val="19"/>
        </w:rPr>
        <w:t>)]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[MaxLength(350, 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حداکثر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کاراکتر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مجاز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{0}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می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باشد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sz w:val="19"/>
          <w:szCs w:val="19"/>
        </w:rPr>
        <w:t>)]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sz w:val="19"/>
          <w:szCs w:val="19"/>
        </w:rPr>
        <w:t xml:space="preserve"> Email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sz w:val="19"/>
          <w:szCs w:val="19"/>
        </w:rPr>
        <w:t>; }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[Display(Name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کلمه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عبور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sz w:val="19"/>
          <w:szCs w:val="19"/>
        </w:rPr>
        <w:t>)]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[Required(ErrorMessage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لطفا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{0}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را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وارد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کنید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sz w:val="19"/>
          <w:szCs w:val="19"/>
        </w:rPr>
        <w:t>)]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[MaxLength(350, 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حداکثر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کاراکتر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مجاز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{0}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می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باشد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sz w:val="19"/>
          <w:szCs w:val="19"/>
        </w:rPr>
        <w:t>)]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sz w:val="19"/>
          <w:szCs w:val="19"/>
        </w:rPr>
        <w:t xml:space="preserve"> Password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sz w:val="19"/>
          <w:szCs w:val="19"/>
        </w:rPr>
        <w:t>; }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[Display(Name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نام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کاربری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sz w:val="19"/>
          <w:szCs w:val="19"/>
        </w:rPr>
        <w:t>)]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[Required(ErrorMessage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لطفا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{0}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را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وارد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کنید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sz w:val="19"/>
          <w:szCs w:val="19"/>
        </w:rPr>
        <w:t>)]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[MaxLength(350, 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حداکثر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کاراکتر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مجاز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{0}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می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باشد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sz w:val="19"/>
          <w:szCs w:val="19"/>
        </w:rPr>
        <w:t>)]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sz w:val="19"/>
          <w:szCs w:val="19"/>
        </w:rPr>
        <w:t xml:space="preserve"> UserName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sz w:val="19"/>
          <w:szCs w:val="19"/>
        </w:rPr>
        <w:t>; }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[Display(Name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شماره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موبایل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sz w:val="19"/>
          <w:szCs w:val="19"/>
        </w:rPr>
        <w:t>)]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[MaxLength(11, 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حداکثر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کاراکتر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مجاز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{0}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می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باشد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sz w:val="19"/>
          <w:szCs w:val="19"/>
        </w:rPr>
        <w:t>)]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sz w:val="19"/>
          <w:szCs w:val="19"/>
        </w:rPr>
        <w:t xml:space="preserve">? Mobile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sz w:val="19"/>
          <w:szCs w:val="19"/>
        </w:rPr>
        <w:t>; }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lastRenderedPageBreak/>
        <w:t xml:space="preserve">        [Display(Name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آواتار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sz w:val="19"/>
          <w:szCs w:val="19"/>
        </w:rPr>
        <w:t>)]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[MaxLength(50, 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حداکثر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کاراکتر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مجاز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{0}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می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باشد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sz w:val="19"/>
          <w:szCs w:val="19"/>
        </w:rPr>
        <w:t>)]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sz w:val="19"/>
          <w:szCs w:val="19"/>
        </w:rPr>
        <w:t xml:space="preserve"> Avatar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sz w:val="19"/>
          <w:szCs w:val="19"/>
        </w:rPr>
        <w:t>; }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[Display(Name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ایمیل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فعال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باشد؟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sz w:val="19"/>
          <w:szCs w:val="19"/>
        </w:rPr>
        <w:t>)]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sz w:val="19"/>
          <w:szCs w:val="19"/>
        </w:rPr>
        <w:t xml:space="preserve"> IsEmailActive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sz w:val="19"/>
          <w:szCs w:val="19"/>
        </w:rPr>
        <w:t>; }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[Display(Name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تاریخ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ثبت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نام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sz w:val="19"/>
          <w:szCs w:val="19"/>
        </w:rPr>
        <w:t>)]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DateTime RegisterDate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sz w:val="19"/>
          <w:szCs w:val="19"/>
        </w:rPr>
        <w:t>; }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#endregion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:rsidR="00D674AB" w:rsidRDefault="00D674AB" w:rsidP="00D674AB">
      <w:pPr>
        <w:bidi w:val="0"/>
        <w:rPr>
          <w:rtl/>
          <w:lang w:bidi="fa-IR"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:rsidR="00813A46" w:rsidRDefault="00813A46" w:rsidP="00813A46">
      <w:pPr>
        <w:pStyle w:val="Heading1"/>
        <w:rPr>
          <w:rtl/>
        </w:rPr>
      </w:pPr>
      <w:r>
        <w:rPr>
          <w:rFonts w:hint="cs"/>
          <w:rtl/>
        </w:rPr>
        <w:t xml:space="preserve">ساخت </w:t>
      </w:r>
      <w:r>
        <w:t>Context</w:t>
      </w:r>
    </w:p>
    <w:p w:rsidR="00813A46" w:rsidRDefault="00813A46" w:rsidP="00813A46">
      <w:pPr>
        <w:rPr>
          <w:lang w:bidi="fa-IR"/>
        </w:rPr>
      </w:pPr>
      <w:r>
        <w:rPr>
          <w:rFonts w:hint="cs"/>
          <w:rtl/>
          <w:lang w:bidi="fa-IR"/>
        </w:rPr>
        <w:t xml:space="preserve">ساخت کلاس </w:t>
      </w:r>
      <w:r>
        <w:rPr>
          <w:lang w:bidi="fa-IR"/>
        </w:rPr>
        <w:t>DatingAppContext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Data</w:t>
      </w:r>
    </w:p>
    <w:p w:rsidR="00813A46" w:rsidRDefault="00813A46" w:rsidP="00813A46">
      <w:pPr>
        <w:bidi w:val="0"/>
        <w:rPr>
          <w:rtl/>
          <w:lang w:bidi="fa-IR"/>
        </w:rPr>
      </w:pPr>
      <w:r>
        <w:rPr>
          <w:lang w:bidi="fa-IR"/>
        </w:rPr>
        <w:t>Data &gt; Context &gt; DatingAppContext.cs</w:t>
      </w:r>
    </w:p>
    <w:p w:rsidR="00143801" w:rsidRDefault="00130B37" w:rsidP="00130B37">
      <w:pPr>
        <w:pStyle w:val="IntenseQuote"/>
        <w:rPr>
          <w:rStyle w:val="IntenseEmphasis"/>
          <w:rtl/>
        </w:rPr>
      </w:pPr>
      <w:r w:rsidRPr="00130B37">
        <w:rPr>
          <w:rStyle w:val="IntenseEmphasis"/>
        </w:rPr>
        <w:t>Context</w:t>
      </w:r>
      <w:r w:rsidRPr="00130B37">
        <w:rPr>
          <w:rStyle w:val="IntenseEmphasis"/>
          <w:rtl/>
        </w:rPr>
        <w:t xml:space="preserve"> </w:t>
      </w:r>
      <w:r w:rsidRPr="00130B37">
        <w:rPr>
          <w:rStyle w:val="IntenseEmphasis"/>
          <w:rFonts w:hint="cs"/>
          <w:rtl/>
        </w:rPr>
        <w:t>ی</w:t>
      </w:r>
      <w:r w:rsidRPr="00130B37">
        <w:rPr>
          <w:rStyle w:val="IntenseEmphasis"/>
          <w:rFonts w:hint="eastAsia"/>
          <w:rtl/>
        </w:rPr>
        <w:t>ا</w:t>
      </w:r>
      <w:r w:rsidRPr="00130B37">
        <w:rPr>
          <w:rStyle w:val="IntenseEmphasis"/>
          <w:rtl/>
        </w:rPr>
        <w:t xml:space="preserve"> همان </w:t>
      </w:r>
      <w:r w:rsidRPr="00130B37">
        <w:rPr>
          <w:rStyle w:val="IntenseEmphasis"/>
        </w:rPr>
        <w:t>DbContext</w:t>
      </w:r>
      <w:r w:rsidRPr="00130B37">
        <w:rPr>
          <w:rStyle w:val="IntenseEmphasis"/>
          <w:rtl/>
        </w:rPr>
        <w:t xml:space="preserve"> در </w:t>
      </w:r>
      <w:r w:rsidRPr="00130B37">
        <w:rPr>
          <w:rStyle w:val="IntenseEmphasis"/>
        </w:rPr>
        <w:t>Entity Framework Core</w:t>
      </w:r>
      <w:r w:rsidRPr="00130B37">
        <w:rPr>
          <w:rStyle w:val="IntenseEmphasis"/>
          <w:rtl/>
        </w:rPr>
        <w:t xml:space="preserve">، </w:t>
      </w:r>
      <w:r w:rsidRPr="00130B37">
        <w:rPr>
          <w:rStyle w:val="IntenseEmphasis"/>
          <w:rFonts w:hint="cs"/>
          <w:rtl/>
        </w:rPr>
        <w:t>ی</w:t>
      </w:r>
      <w:r w:rsidRPr="00130B37">
        <w:rPr>
          <w:rStyle w:val="IntenseEmphasis"/>
          <w:rFonts w:hint="eastAsia"/>
          <w:rtl/>
        </w:rPr>
        <w:t>ک</w:t>
      </w:r>
      <w:r w:rsidRPr="00130B37">
        <w:rPr>
          <w:rStyle w:val="IntenseEmphasis"/>
          <w:rtl/>
        </w:rPr>
        <w:t xml:space="preserve"> کلاس است که به‌عنوان واسطه ب</w:t>
      </w:r>
      <w:r w:rsidRPr="00130B37">
        <w:rPr>
          <w:rStyle w:val="IntenseEmphasis"/>
          <w:rFonts w:hint="cs"/>
          <w:rtl/>
        </w:rPr>
        <w:t>ی</w:t>
      </w:r>
      <w:r w:rsidRPr="00130B37">
        <w:rPr>
          <w:rStyle w:val="IntenseEmphasis"/>
          <w:rFonts w:hint="eastAsia"/>
          <w:rtl/>
        </w:rPr>
        <w:t>ن</w:t>
      </w:r>
      <w:r w:rsidRPr="00130B37">
        <w:rPr>
          <w:rStyle w:val="IntenseEmphasis"/>
          <w:rtl/>
        </w:rPr>
        <w:t xml:space="preserve"> برنامه و بانک اطلاعات</w:t>
      </w:r>
      <w:r w:rsidRPr="00130B37">
        <w:rPr>
          <w:rStyle w:val="IntenseEmphasis"/>
          <w:rFonts w:hint="cs"/>
          <w:rtl/>
        </w:rPr>
        <w:t>ی</w:t>
      </w:r>
      <w:r w:rsidRPr="00130B37">
        <w:rPr>
          <w:rStyle w:val="IntenseEmphasis"/>
          <w:rtl/>
        </w:rPr>
        <w:t xml:space="preserve"> عمل م</w:t>
      </w:r>
      <w:r w:rsidRPr="00130B37">
        <w:rPr>
          <w:rStyle w:val="IntenseEmphasis"/>
          <w:rFonts w:hint="cs"/>
          <w:rtl/>
        </w:rPr>
        <w:t>ی‌</w:t>
      </w:r>
      <w:r w:rsidRPr="00130B37">
        <w:rPr>
          <w:rStyle w:val="IntenseEmphasis"/>
          <w:rFonts w:hint="eastAsia"/>
          <w:rtl/>
        </w:rPr>
        <w:t>کند</w:t>
      </w:r>
      <w:r w:rsidRPr="00130B37">
        <w:rPr>
          <w:rStyle w:val="IntenseEmphasis"/>
          <w:rtl/>
        </w:rPr>
        <w:t>. ا</w:t>
      </w:r>
      <w:r w:rsidRPr="00130B37">
        <w:rPr>
          <w:rStyle w:val="IntenseEmphasis"/>
          <w:rFonts w:hint="cs"/>
          <w:rtl/>
        </w:rPr>
        <w:t>ی</w:t>
      </w:r>
      <w:r w:rsidRPr="00130B37">
        <w:rPr>
          <w:rStyle w:val="IntenseEmphasis"/>
          <w:rFonts w:hint="eastAsia"/>
          <w:rtl/>
        </w:rPr>
        <w:t>ن</w:t>
      </w:r>
      <w:r w:rsidRPr="00130B37">
        <w:rPr>
          <w:rStyle w:val="IntenseEmphasis"/>
          <w:rtl/>
        </w:rPr>
        <w:t xml:space="preserve"> کلاس شامل تمام موجود</w:t>
      </w:r>
      <w:r w:rsidRPr="00130B37">
        <w:rPr>
          <w:rStyle w:val="IntenseEmphasis"/>
          <w:rFonts w:hint="cs"/>
          <w:rtl/>
        </w:rPr>
        <w:t>ی</w:t>
      </w:r>
      <w:r w:rsidRPr="00130B37">
        <w:rPr>
          <w:rStyle w:val="IntenseEmphasis"/>
          <w:rFonts w:hint="eastAsia"/>
          <w:rtl/>
        </w:rPr>
        <w:t>ت‌ها</w:t>
      </w:r>
      <w:r w:rsidRPr="00130B37">
        <w:rPr>
          <w:rStyle w:val="IntenseEmphasis"/>
          <w:rtl/>
        </w:rPr>
        <w:t xml:space="preserve"> (</w:t>
      </w:r>
      <w:r w:rsidRPr="00130B37">
        <w:rPr>
          <w:rStyle w:val="IntenseEmphasis"/>
        </w:rPr>
        <w:t>Entities</w:t>
      </w:r>
      <w:r w:rsidRPr="00130B37">
        <w:rPr>
          <w:rStyle w:val="IntenseEmphasis"/>
          <w:rtl/>
        </w:rPr>
        <w:t>) و جداول مربوطه در بانک اطلاعات</w:t>
      </w:r>
      <w:r w:rsidRPr="00130B37">
        <w:rPr>
          <w:rStyle w:val="IntenseEmphasis"/>
          <w:rFonts w:hint="cs"/>
          <w:rtl/>
        </w:rPr>
        <w:t>ی</w:t>
      </w:r>
      <w:r w:rsidRPr="00130B37">
        <w:rPr>
          <w:rStyle w:val="IntenseEmphasis"/>
          <w:rtl/>
        </w:rPr>
        <w:t xml:space="preserve"> است. </w:t>
      </w:r>
      <w:r w:rsidRPr="00130B37">
        <w:rPr>
          <w:rStyle w:val="IntenseEmphasis"/>
        </w:rPr>
        <w:t>Context</w:t>
      </w:r>
      <w:r w:rsidRPr="00130B37">
        <w:rPr>
          <w:rStyle w:val="IntenseEmphasis"/>
          <w:rtl/>
        </w:rPr>
        <w:t xml:space="preserve"> شامل متدها</w:t>
      </w:r>
      <w:r w:rsidRPr="00130B37">
        <w:rPr>
          <w:rStyle w:val="IntenseEmphasis"/>
          <w:rFonts w:hint="cs"/>
          <w:rtl/>
        </w:rPr>
        <w:t>یی</w:t>
      </w:r>
      <w:r w:rsidRPr="00130B37">
        <w:rPr>
          <w:rStyle w:val="IntenseEmphasis"/>
          <w:rtl/>
        </w:rPr>
        <w:t xml:space="preserve"> است که به برنامه امکان ا</w:t>
      </w:r>
      <w:r w:rsidRPr="00130B37">
        <w:rPr>
          <w:rStyle w:val="IntenseEmphasis"/>
          <w:rFonts w:hint="cs"/>
          <w:rtl/>
        </w:rPr>
        <w:t>ی</w:t>
      </w:r>
      <w:r w:rsidRPr="00130B37">
        <w:rPr>
          <w:rStyle w:val="IntenseEmphasis"/>
          <w:rFonts w:hint="eastAsia"/>
          <w:rtl/>
        </w:rPr>
        <w:t>جاد،</w:t>
      </w:r>
      <w:r w:rsidRPr="00130B37">
        <w:rPr>
          <w:rStyle w:val="IntenseEmphasis"/>
          <w:rtl/>
        </w:rPr>
        <w:t xml:space="preserve"> حذف، ب</w:t>
      </w:r>
      <w:r w:rsidRPr="00130B37">
        <w:rPr>
          <w:rStyle w:val="IntenseEmphasis"/>
          <w:rFonts w:hint="eastAsia"/>
          <w:rtl/>
        </w:rPr>
        <w:t>روزرسان</w:t>
      </w:r>
      <w:r w:rsidRPr="00130B37">
        <w:rPr>
          <w:rStyle w:val="IntenseEmphasis"/>
          <w:rFonts w:hint="cs"/>
          <w:rtl/>
        </w:rPr>
        <w:t>ی</w:t>
      </w:r>
      <w:r w:rsidRPr="00130B37">
        <w:rPr>
          <w:rStyle w:val="IntenseEmphasis"/>
          <w:rtl/>
        </w:rPr>
        <w:t xml:space="preserve"> و استعلام داده‌ها در بانک اطلاعات</w:t>
      </w:r>
      <w:r w:rsidRPr="00130B37">
        <w:rPr>
          <w:rStyle w:val="IntenseEmphasis"/>
          <w:rFonts w:hint="cs"/>
          <w:rtl/>
        </w:rPr>
        <w:t>ی</w:t>
      </w:r>
      <w:r w:rsidRPr="00130B37">
        <w:rPr>
          <w:rStyle w:val="IntenseEmphasis"/>
          <w:rtl/>
        </w:rPr>
        <w:t xml:space="preserve"> را م</w:t>
      </w:r>
      <w:r w:rsidRPr="00130B37">
        <w:rPr>
          <w:rStyle w:val="IntenseEmphasis"/>
          <w:rFonts w:hint="cs"/>
          <w:rtl/>
        </w:rPr>
        <w:t>ی‌</w:t>
      </w:r>
      <w:r w:rsidRPr="00130B37">
        <w:rPr>
          <w:rStyle w:val="IntenseEmphasis"/>
          <w:rFonts w:hint="eastAsia"/>
          <w:rtl/>
        </w:rPr>
        <w:t>دهد</w:t>
      </w:r>
      <w:r w:rsidRPr="00130B37">
        <w:rPr>
          <w:rStyle w:val="IntenseEmphasis"/>
          <w:rtl/>
        </w:rPr>
        <w:t>. همچن</w:t>
      </w:r>
      <w:r w:rsidRPr="00130B37">
        <w:rPr>
          <w:rStyle w:val="IntenseEmphasis"/>
          <w:rFonts w:hint="cs"/>
          <w:rtl/>
        </w:rPr>
        <w:t>ی</w:t>
      </w:r>
      <w:r w:rsidRPr="00130B37">
        <w:rPr>
          <w:rStyle w:val="IntenseEmphasis"/>
          <w:rFonts w:hint="eastAsia"/>
          <w:rtl/>
        </w:rPr>
        <w:t>ن،</w:t>
      </w:r>
      <w:r w:rsidRPr="00130B37">
        <w:rPr>
          <w:rStyle w:val="IntenseEmphasis"/>
          <w:rtl/>
        </w:rPr>
        <w:t xml:space="preserve"> ا</w:t>
      </w:r>
      <w:r w:rsidRPr="00130B37">
        <w:rPr>
          <w:rStyle w:val="IntenseEmphasis"/>
          <w:rFonts w:hint="cs"/>
          <w:rtl/>
        </w:rPr>
        <w:t>ی</w:t>
      </w:r>
      <w:r w:rsidRPr="00130B37">
        <w:rPr>
          <w:rStyle w:val="IntenseEmphasis"/>
          <w:rFonts w:hint="eastAsia"/>
          <w:rtl/>
        </w:rPr>
        <w:t>ن</w:t>
      </w:r>
      <w:r w:rsidRPr="00130B37">
        <w:rPr>
          <w:rStyle w:val="IntenseEmphasis"/>
          <w:rtl/>
        </w:rPr>
        <w:t xml:space="preserve"> کلاس مسئول برقرار</w:t>
      </w:r>
      <w:r w:rsidRPr="00130B37">
        <w:rPr>
          <w:rStyle w:val="IntenseEmphasis"/>
          <w:rFonts w:hint="cs"/>
          <w:rtl/>
        </w:rPr>
        <w:t>ی</w:t>
      </w:r>
      <w:r w:rsidRPr="00130B37">
        <w:rPr>
          <w:rStyle w:val="IntenseEmphasis"/>
          <w:rtl/>
        </w:rPr>
        <w:t xml:space="preserve"> ارتباط با بانک اطلاعات</w:t>
      </w:r>
      <w:r w:rsidRPr="00130B37">
        <w:rPr>
          <w:rStyle w:val="IntenseEmphasis"/>
          <w:rFonts w:hint="cs"/>
          <w:rtl/>
        </w:rPr>
        <w:t>ی</w:t>
      </w:r>
      <w:r w:rsidRPr="00130B37">
        <w:rPr>
          <w:rStyle w:val="IntenseEmphasis"/>
          <w:rFonts w:hint="eastAsia"/>
          <w:rtl/>
        </w:rPr>
        <w:t>،</w:t>
      </w:r>
      <w:r w:rsidRPr="00130B37">
        <w:rPr>
          <w:rStyle w:val="IntenseEmphasis"/>
          <w:rtl/>
        </w:rPr>
        <w:t xml:space="preserve"> مد</w:t>
      </w:r>
      <w:r w:rsidRPr="00130B37">
        <w:rPr>
          <w:rStyle w:val="IntenseEmphasis"/>
          <w:rFonts w:hint="cs"/>
          <w:rtl/>
        </w:rPr>
        <w:t>ی</w:t>
      </w:r>
      <w:r w:rsidRPr="00130B37">
        <w:rPr>
          <w:rStyle w:val="IntenseEmphasis"/>
          <w:rFonts w:hint="eastAsia"/>
          <w:rtl/>
        </w:rPr>
        <w:t>ر</w:t>
      </w:r>
      <w:r w:rsidRPr="00130B37">
        <w:rPr>
          <w:rStyle w:val="IntenseEmphasis"/>
          <w:rFonts w:hint="cs"/>
          <w:rtl/>
        </w:rPr>
        <w:t>ی</w:t>
      </w:r>
      <w:r w:rsidRPr="00130B37">
        <w:rPr>
          <w:rStyle w:val="IntenseEmphasis"/>
          <w:rFonts w:hint="eastAsia"/>
          <w:rtl/>
        </w:rPr>
        <w:t>ت</w:t>
      </w:r>
      <w:r w:rsidRPr="00130B37">
        <w:rPr>
          <w:rStyle w:val="IntenseEmphasis"/>
          <w:rtl/>
        </w:rPr>
        <w:t xml:space="preserve"> تراکنش‌ها و مد</w:t>
      </w:r>
      <w:r w:rsidRPr="00130B37">
        <w:rPr>
          <w:rStyle w:val="IntenseEmphasis"/>
          <w:rFonts w:hint="cs"/>
          <w:rtl/>
        </w:rPr>
        <w:t>ی</w:t>
      </w:r>
      <w:r w:rsidRPr="00130B37">
        <w:rPr>
          <w:rStyle w:val="IntenseEmphasis"/>
          <w:rFonts w:hint="eastAsia"/>
          <w:rtl/>
        </w:rPr>
        <w:t>ر</w:t>
      </w:r>
      <w:r w:rsidRPr="00130B37">
        <w:rPr>
          <w:rStyle w:val="IntenseEmphasis"/>
          <w:rFonts w:hint="cs"/>
          <w:rtl/>
        </w:rPr>
        <w:t>ی</w:t>
      </w:r>
      <w:r w:rsidRPr="00130B37">
        <w:rPr>
          <w:rStyle w:val="IntenseEmphasis"/>
          <w:rFonts w:hint="eastAsia"/>
          <w:rtl/>
        </w:rPr>
        <w:t>ت</w:t>
      </w:r>
      <w:r w:rsidRPr="00130B37">
        <w:rPr>
          <w:rStyle w:val="IntenseEmphasis"/>
          <w:rtl/>
        </w:rPr>
        <w:t xml:space="preserve"> تغ</w:t>
      </w:r>
      <w:r w:rsidRPr="00130B37">
        <w:rPr>
          <w:rStyle w:val="IntenseEmphasis"/>
          <w:rFonts w:hint="cs"/>
          <w:rtl/>
        </w:rPr>
        <w:t>یی</w:t>
      </w:r>
      <w:r w:rsidRPr="00130B37">
        <w:rPr>
          <w:rStyle w:val="IntenseEmphasis"/>
          <w:rFonts w:hint="eastAsia"/>
          <w:rtl/>
        </w:rPr>
        <w:t>رات</w:t>
      </w:r>
      <w:r w:rsidRPr="00130B37">
        <w:rPr>
          <w:rStyle w:val="IntenseEmphasis"/>
          <w:rtl/>
        </w:rPr>
        <w:t xml:space="preserve"> رو</w:t>
      </w:r>
      <w:r w:rsidRPr="00130B37">
        <w:rPr>
          <w:rStyle w:val="IntenseEmphasis"/>
          <w:rFonts w:hint="cs"/>
          <w:rtl/>
        </w:rPr>
        <w:t>ی</w:t>
      </w:r>
      <w:r w:rsidRPr="00130B37">
        <w:rPr>
          <w:rStyle w:val="IntenseEmphasis"/>
          <w:rtl/>
        </w:rPr>
        <w:t xml:space="preserve"> داده‌ها است.</w:t>
      </w:r>
    </w:p>
    <w:p w:rsidR="00130B37" w:rsidRDefault="00AD3906" w:rsidP="00130B37">
      <w:pPr>
        <w:rPr>
          <w:rtl/>
          <w:lang w:bidi="fa-IR"/>
        </w:rPr>
      </w:pPr>
      <w:r w:rsidRPr="00AD3906">
        <w:rPr>
          <w:rtl/>
          <w:lang w:bidi="fa-IR"/>
        </w:rPr>
        <w:t xml:space="preserve">به‌طور خلاصه، مفهوم </w:t>
      </w:r>
      <w:r w:rsidRPr="00AD3906">
        <w:rPr>
          <w:lang w:bidi="fa-IR"/>
        </w:rPr>
        <w:t>Entity</w:t>
      </w:r>
      <w:r w:rsidRPr="00AD3906">
        <w:rPr>
          <w:rtl/>
          <w:lang w:bidi="fa-IR"/>
        </w:rPr>
        <w:t xml:space="preserve"> در </w:t>
      </w:r>
      <w:r w:rsidRPr="00AD3906">
        <w:rPr>
          <w:lang w:bidi="fa-IR"/>
        </w:rPr>
        <w:t>ASP.NET Core</w:t>
      </w:r>
      <w:r w:rsidRPr="00AD3906">
        <w:rPr>
          <w:rtl/>
          <w:lang w:bidi="fa-IR"/>
        </w:rPr>
        <w:t xml:space="preserve"> به موجود</w:t>
      </w:r>
      <w:r w:rsidRPr="00AD3906">
        <w:rPr>
          <w:rFonts w:hint="cs"/>
          <w:rtl/>
          <w:lang w:bidi="fa-IR"/>
        </w:rPr>
        <w:t>ی</w:t>
      </w:r>
      <w:r w:rsidRPr="00AD3906">
        <w:rPr>
          <w:rFonts w:hint="eastAsia"/>
          <w:rtl/>
          <w:lang w:bidi="fa-IR"/>
        </w:rPr>
        <w:t>ت‌ها</w:t>
      </w:r>
      <w:r w:rsidRPr="00AD3906">
        <w:rPr>
          <w:rFonts w:hint="cs"/>
          <w:rtl/>
          <w:lang w:bidi="fa-IR"/>
        </w:rPr>
        <w:t>ی</w:t>
      </w:r>
      <w:r w:rsidRPr="00AD3906">
        <w:rPr>
          <w:rtl/>
          <w:lang w:bidi="fa-IR"/>
        </w:rPr>
        <w:t xml:space="preserve"> داده‌ا</w:t>
      </w:r>
      <w:r w:rsidRPr="00AD3906">
        <w:rPr>
          <w:rFonts w:hint="cs"/>
          <w:rtl/>
          <w:lang w:bidi="fa-IR"/>
        </w:rPr>
        <w:t>ی</w:t>
      </w:r>
      <w:r w:rsidRPr="00AD3906">
        <w:rPr>
          <w:rtl/>
          <w:lang w:bidi="fa-IR"/>
        </w:rPr>
        <w:t xml:space="preserve"> مربوط به برنامه و بانک اطلاعات</w:t>
      </w:r>
      <w:r w:rsidRPr="00AD3906">
        <w:rPr>
          <w:rFonts w:hint="cs"/>
          <w:rtl/>
          <w:lang w:bidi="fa-IR"/>
        </w:rPr>
        <w:t>ی</w:t>
      </w:r>
      <w:r w:rsidRPr="00AD3906">
        <w:rPr>
          <w:rtl/>
          <w:lang w:bidi="fa-IR"/>
        </w:rPr>
        <w:t xml:space="preserve"> اشاره دارد، در حال</w:t>
      </w:r>
      <w:r w:rsidRPr="00AD3906">
        <w:rPr>
          <w:rFonts w:hint="cs"/>
          <w:rtl/>
          <w:lang w:bidi="fa-IR"/>
        </w:rPr>
        <w:t>ی</w:t>
      </w:r>
      <w:r w:rsidRPr="00AD3906">
        <w:rPr>
          <w:rtl/>
          <w:lang w:bidi="fa-IR"/>
        </w:rPr>
        <w:t xml:space="preserve"> که </w:t>
      </w:r>
      <w:r w:rsidRPr="00AD3906">
        <w:rPr>
          <w:lang w:bidi="fa-IR"/>
        </w:rPr>
        <w:t>Context</w:t>
      </w:r>
      <w:r w:rsidRPr="00AD3906">
        <w:rPr>
          <w:rtl/>
          <w:lang w:bidi="fa-IR"/>
        </w:rPr>
        <w:t xml:space="preserve"> مسئول مد</w:t>
      </w:r>
      <w:r w:rsidRPr="00AD3906">
        <w:rPr>
          <w:rFonts w:hint="cs"/>
          <w:rtl/>
          <w:lang w:bidi="fa-IR"/>
        </w:rPr>
        <w:t>ی</w:t>
      </w:r>
      <w:r w:rsidRPr="00AD3906">
        <w:rPr>
          <w:rFonts w:hint="eastAsia"/>
          <w:rtl/>
          <w:lang w:bidi="fa-IR"/>
        </w:rPr>
        <w:t>ر</w:t>
      </w:r>
      <w:r w:rsidRPr="00AD3906">
        <w:rPr>
          <w:rFonts w:hint="cs"/>
          <w:rtl/>
          <w:lang w:bidi="fa-IR"/>
        </w:rPr>
        <w:t>ی</w:t>
      </w:r>
      <w:r w:rsidRPr="00AD3906">
        <w:rPr>
          <w:rFonts w:hint="eastAsia"/>
          <w:rtl/>
          <w:lang w:bidi="fa-IR"/>
        </w:rPr>
        <w:t>ت</w:t>
      </w:r>
      <w:r w:rsidRPr="00AD3906">
        <w:rPr>
          <w:rtl/>
          <w:lang w:bidi="fa-IR"/>
        </w:rPr>
        <w:t xml:space="preserve"> و ارتباط با بانک اطلاعات</w:t>
      </w:r>
      <w:r w:rsidRPr="00AD3906">
        <w:rPr>
          <w:rFonts w:hint="cs"/>
          <w:rtl/>
          <w:lang w:bidi="fa-IR"/>
        </w:rPr>
        <w:t>ی</w:t>
      </w:r>
      <w:r w:rsidRPr="00AD3906">
        <w:rPr>
          <w:rtl/>
          <w:lang w:bidi="fa-IR"/>
        </w:rPr>
        <w:t xml:space="preserve"> است. با استفاده از </w:t>
      </w:r>
      <w:r w:rsidRPr="00AD3906">
        <w:rPr>
          <w:lang w:bidi="fa-IR"/>
        </w:rPr>
        <w:t>Entity Framework Core</w:t>
      </w:r>
      <w:r w:rsidRPr="00AD3906">
        <w:rPr>
          <w:rtl/>
          <w:lang w:bidi="fa-IR"/>
        </w:rPr>
        <w:t>، شما م</w:t>
      </w:r>
      <w:r w:rsidRPr="00AD3906">
        <w:rPr>
          <w:rFonts w:hint="cs"/>
          <w:rtl/>
          <w:lang w:bidi="fa-IR"/>
        </w:rPr>
        <w:t>ی‌</w:t>
      </w:r>
      <w:r w:rsidRPr="00AD3906">
        <w:rPr>
          <w:rFonts w:hint="eastAsia"/>
          <w:rtl/>
          <w:lang w:bidi="fa-IR"/>
        </w:rPr>
        <w:t>توان</w:t>
      </w:r>
      <w:r w:rsidRPr="00AD3906">
        <w:rPr>
          <w:rFonts w:hint="cs"/>
          <w:rtl/>
          <w:lang w:bidi="fa-IR"/>
        </w:rPr>
        <w:t>ی</w:t>
      </w:r>
      <w:r w:rsidRPr="00AD3906">
        <w:rPr>
          <w:rFonts w:hint="eastAsia"/>
          <w:rtl/>
          <w:lang w:bidi="fa-IR"/>
        </w:rPr>
        <w:t>د</w:t>
      </w:r>
      <w:r w:rsidRPr="00AD3906">
        <w:rPr>
          <w:rtl/>
          <w:lang w:bidi="fa-IR"/>
        </w:rPr>
        <w:t xml:space="preserve"> موجود</w:t>
      </w:r>
      <w:r w:rsidRPr="00AD3906">
        <w:rPr>
          <w:rFonts w:hint="cs"/>
          <w:rtl/>
          <w:lang w:bidi="fa-IR"/>
        </w:rPr>
        <w:t>ی</w:t>
      </w:r>
      <w:r w:rsidRPr="00AD3906">
        <w:rPr>
          <w:rFonts w:hint="eastAsia"/>
          <w:rtl/>
          <w:lang w:bidi="fa-IR"/>
        </w:rPr>
        <w:t>ت‌ها</w:t>
      </w:r>
      <w:r w:rsidRPr="00AD3906">
        <w:rPr>
          <w:rtl/>
          <w:lang w:bidi="fa-IR"/>
        </w:rPr>
        <w:t xml:space="preserve"> را تعر</w:t>
      </w:r>
      <w:r w:rsidRPr="00AD3906">
        <w:rPr>
          <w:rFonts w:hint="cs"/>
          <w:rtl/>
          <w:lang w:bidi="fa-IR"/>
        </w:rPr>
        <w:t>ی</w:t>
      </w:r>
      <w:r w:rsidRPr="00AD3906">
        <w:rPr>
          <w:rFonts w:hint="eastAsia"/>
          <w:rtl/>
          <w:lang w:bidi="fa-IR"/>
        </w:rPr>
        <w:t>ف</w:t>
      </w:r>
      <w:r w:rsidRPr="00AD3906">
        <w:rPr>
          <w:rtl/>
          <w:lang w:bidi="fa-IR"/>
        </w:rPr>
        <w:t xml:space="preserve"> کن</w:t>
      </w:r>
      <w:r w:rsidRPr="00AD3906">
        <w:rPr>
          <w:rFonts w:hint="cs"/>
          <w:rtl/>
          <w:lang w:bidi="fa-IR"/>
        </w:rPr>
        <w:t>ی</w:t>
      </w:r>
      <w:r w:rsidRPr="00AD3906">
        <w:rPr>
          <w:rFonts w:hint="eastAsia"/>
          <w:rtl/>
          <w:lang w:bidi="fa-IR"/>
        </w:rPr>
        <w:t>د</w:t>
      </w:r>
      <w:r w:rsidRPr="00AD3906">
        <w:rPr>
          <w:rtl/>
          <w:lang w:bidi="fa-IR"/>
        </w:rPr>
        <w:t xml:space="preserve"> و با اس</w:t>
      </w:r>
      <w:r w:rsidRPr="00AD3906">
        <w:rPr>
          <w:rFonts w:hint="eastAsia"/>
          <w:rtl/>
          <w:lang w:bidi="fa-IR"/>
        </w:rPr>
        <w:t>تفاده</w:t>
      </w:r>
      <w:r w:rsidRPr="00AD3906">
        <w:rPr>
          <w:rtl/>
          <w:lang w:bidi="fa-IR"/>
        </w:rPr>
        <w:t xml:space="preserve"> از </w:t>
      </w:r>
      <w:r w:rsidRPr="00AD3906">
        <w:rPr>
          <w:lang w:bidi="fa-IR"/>
        </w:rPr>
        <w:t>Context</w:t>
      </w:r>
      <w:r w:rsidRPr="00AD3906">
        <w:rPr>
          <w:rtl/>
          <w:lang w:bidi="fa-IR"/>
        </w:rPr>
        <w:t>، عمل</w:t>
      </w:r>
      <w:r w:rsidRPr="00AD3906">
        <w:rPr>
          <w:rFonts w:hint="cs"/>
          <w:rtl/>
          <w:lang w:bidi="fa-IR"/>
        </w:rPr>
        <w:t>ی</w:t>
      </w:r>
      <w:r w:rsidRPr="00AD3906">
        <w:rPr>
          <w:rFonts w:hint="eastAsia"/>
          <w:rtl/>
          <w:lang w:bidi="fa-IR"/>
        </w:rPr>
        <w:t>ات</w:t>
      </w:r>
      <w:r w:rsidRPr="00AD3906">
        <w:rPr>
          <w:rtl/>
          <w:lang w:bidi="fa-IR"/>
        </w:rPr>
        <w:t xml:space="preserve"> مربوط به داده‌ها را انجام ده</w:t>
      </w:r>
      <w:r w:rsidRPr="00AD3906">
        <w:rPr>
          <w:rFonts w:hint="cs"/>
          <w:rtl/>
          <w:lang w:bidi="fa-IR"/>
        </w:rPr>
        <w:t>ی</w:t>
      </w:r>
      <w:r w:rsidRPr="00AD3906">
        <w:rPr>
          <w:rFonts w:hint="eastAsia"/>
          <w:rtl/>
          <w:lang w:bidi="fa-IR"/>
        </w:rPr>
        <w:t>د</w:t>
      </w:r>
      <w:r w:rsidRPr="00AD3906">
        <w:rPr>
          <w:rtl/>
          <w:lang w:bidi="fa-IR"/>
        </w:rPr>
        <w:t>.</w:t>
      </w:r>
    </w:p>
    <w:p w:rsidR="00AD3906" w:rsidRDefault="00D674AB" w:rsidP="00130B37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نمونه از کلاس </w:t>
      </w:r>
      <w:r>
        <w:rPr>
          <w:lang w:bidi="fa-IR"/>
        </w:rPr>
        <w:t>Context</w:t>
      </w:r>
      <w:r>
        <w:rPr>
          <w:rFonts w:hint="cs"/>
          <w:rtl/>
          <w:lang w:bidi="fa-IR"/>
        </w:rPr>
        <w:t xml:space="preserve"> در زیر آمده است: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Domain.Entites.User;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Microsoft.EntityFrameworkCore;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System;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System.Collections.Generic;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System.Linq;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System.Text;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System.Threading.Tasks;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sz w:val="19"/>
          <w:szCs w:val="19"/>
        </w:rPr>
        <w:t xml:space="preserve"> Data.Context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{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DatingAppContext</w:t>
      </w:r>
      <w:r>
        <w:rPr>
          <w:rFonts w:ascii="Cascadia Mono" w:hAnsi="Cascadia Mono" w:cs="Cascadia Mono"/>
          <w:sz w:val="19"/>
          <w:szCs w:val="19"/>
        </w:rPr>
        <w:t>:DbContext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{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#region</w:t>
      </w:r>
      <w:r>
        <w:rPr>
          <w:rFonts w:ascii="Cascadia Mono" w:hAnsi="Cascadia Mono" w:cs="Cascadia Mono"/>
          <w:sz w:val="19"/>
          <w:szCs w:val="19"/>
        </w:rPr>
        <w:t xml:space="preserve"> Constructor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DatingAppContext</w:t>
      </w:r>
      <w:r>
        <w:rPr>
          <w:rFonts w:ascii="Cascadia Mono" w:hAnsi="Cascadia Mono" w:cs="Cascadia Mono"/>
          <w:sz w:val="19"/>
          <w:szCs w:val="19"/>
        </w:rPr>
        <w:t>(DbContextOptions&lt;DatingAppContext&gt; options):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sz w:val="19"/>
          <w:szCs w:val="19"/>
        </w:rPr>
        <w:t>(options)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{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lastRenderedPageBreak/>
        <w:t xml:space="preserve">        }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#endregion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#region</w:t>
      </w:r>
      <w:r>
        <w:rPr>
          <w:rFonts w:ascii="Cascadia Mono" w:hAnsi="Cascadia Mono" w:cs="Cascadia Mono"/>
          <w:sz w:val="19"/>
          <w:szCs w:val="19"/>
        </w:rPr>
        <w:t xml:space="preserve"> Users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DbSet&lt;User&gt; Users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sz w:val="19"/>
          <w:szCs w:val="19"/>
        </w:rPr>
        <w:t>; }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#endregion</w:t>
      </w: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674AB" w:rsidRDefault="00D674AB" w:rsidP="00D674A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:rsidR="00D674AB" w:rsidRDefault="00D674AB" w:rsidP="00D674AB">
      <w:pPr>
        <w:bidi w:val="0"/>
        <w:rPr>
          <w:rFonts w:ascii="Cascadia Mono" w:hAnsi="Cascadia Mono" w:cs="Cascadia Mono"/>
          <w:sz w:val="19"/>
          <w:szCs w:val="19"/>
          <w:rtl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:rsidR="00D674AB" w:rsidRDefault="00BD3A09" w:rsidP="00BD3A09">
      <w:pPr>
        <w:pStyle w:val="Heading1"/>
      </w:pPr>
      <w:r>
        <w:rPr>
          <w:rFonts w:hint="cs"/>
          <w:rtl/>
        </w:rPr>
        <w:t xml:space="preserve">ساخت </w:t>
      </w:r>
      <w:r>
        <w:t>Migration</w:t>
      </w:r>
    </w:p>
    <w:p w:rsidR="00BD3A09" w:rsidRDefault="00BD3A09" w:rsidP="00BD3A09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با اجرای دستور زیر در </w:t>
      </w:r>
      <w:r>
        <w:rPr>
          <w:lang w:bidi="fa-IR"/>
        </w:rPr>
        <w:t>Package Manager Console</w:t>
      </w:r>
      <w:r>
        <w:rPr>
          <w:rFonts w:hint="cs"/>
          <w:rtl/>
          <w:lang w:bidi="fa-IR"/>
        </w:rPr>
        <w:t xml:space="preserve"> یک </w:t>
      </w:r>
      <w:r>
        <w:rPr>
          <w:lang w:bidi="fa-IR"/>
        </w:rPr>
        <w:t>Migration</w:t>
      </w:r>
      <w:r>
        <w:rPr>
          <w:rFonts w:hint="cs"/>
          <w:rtl/>
          <w:lang w:bidi="fa-IR"/>
        </w:rPr>
        <w:t xml:space="preserve"> ایجاد می کنیم که اطلاعات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در پایگاه داده ایجاد شود.</w:t>
      </w:r>
    </w:p>
    <w:p w:rsidR="00BD3A09" w:rsidRDefault="00B95B66" w:rsidP="00BD3A09">
      <w:pPr>
        <w:rPr>
          <w:rtl/>
          <w:lang w:bidi="fa-IR"/>
        </w:rPr>
      </w:pPr>
      <w:r>
        <w:rPr>
          <w:rFonts w:hint="cs"/>
          <w:rtl/>
          <w:lang w:bidi="fa-IR"/>
        </w:rPr>
        <w:t>ت</w:t>
      </w:r>
      <w:r w:rsidR="00BD3A09">
        <w:rPr>
          <w:rFonts w:hint="cs"/>
          <w:rtl/>
          <w:lang w:bidi="fa-IR"/>
        </w:rPr>
        <w:t xml:space="preserve">وجه داشته باشید که حتما قبل از اجرای </w:t>
      </w:r>
      <w:r w:rsidR="00BD3A09">
        <w:rPr>
          <w:lang w:bidi="fa-IR"/>
        </w:rPr>
        <w:t>Migration</w:t>
      </w:r>
      <w:r w:rsidR="00BD3A09">
        <w:rPr>
          <w:rFonts w:hint="cs"/>
          <w:rtl/>
          <w:lang w:bidi="fa-IR"/>
        </w:rPr>
        <w:t xml:space="preserve"> کانکشن اتصال به پایگاه داده را ایجاد کرده باشید.</w:t>
      </w:r>
    </w:p>
    <w:p w:rsidR="00BD3A09" w:rsidRDefault="00B95B66" w:rsidP="00B95B66">
      <w:pPr>
        <w:bidi w:val="0"/>
        <w:rPr>
          <w:rFonts w:ascii="Cascadia Mono" w:hAnsi="Cascadia Mono" w:cs="Cascadia Mono"/>
          <w:color w:val="FF0000"/>
          <w:sz w:val="19"/>
          <w:szCs w:val="19"/>
          <w:rtl/>
        </w:rPr>
      </w:pPr>
      <w:r>
        <w:rPr>
          <w:rFonts w:ascii="Cascadia Mono" w:hAnsi="Cascadia Mono" w:cs="Cascadia Mono"/>
          <w:sz w:val="19"/>
          <w:szCs w:val="19"/>
        </w:rPr>
        <w:t xml:space="preserve">Add-Migration </w:t>
      </w:r>
      <w:r w:rsidRPr="00B95B66">
        <w:rPr>
          <w:rFonts w:ascii="Cascadia Mono" w:hAnsi="Cascadia Mono" w:cs="Cascadia Mono"/>
          <w:color w:val="FF0000"/>
          <w:sz w:val="19"/>
          <w:szCs w:val="19"/>
        </w:rPr>
        <w:t>AddUserTable</w:t>
      </w:r>
    </w:p>
    <w:p w:rsidR="00B95B66" w:rsidRPr="00B95B66" w:rsidRDefault="00B95B66" w:rsidP="00B95B66">
      <w:pPr>
        <w:bidi w:val="0"/>
        <w:rPr>
          <w:rFonts w:ascii="Cascadia Mono" w:hAnsi="Cascadia Mono" w:cs="Cascadia Mono"/>
          <w:sz w:val="19"/>
          <w:szCs w:val="19"/>
        </w:rPr>
      </w:pPr>
      <w:r w:rsidRPr="00B95B66">
        <w:rPr>
          <w:rFonts w:ascii="Cascadia Mono" w:hAnsi="Cascadia Mono" w:cs="Cascadia Mono"/>
          <w:sz w:val="19"/>
          <w:szCs w:val="19"/>
        </w:rPr>
        <w:t>Update-Database</w:t>
      </w:r>
    </w:p>
    <w:p w:rsidR="00B95B66" w:rsidRDefault="00636CBD" w:rsidP="00636CBD">
      <w:pPr>
        <w:pStyle w:val="Heading1"/>
        <w:rPr>
          <w:rtl/>
        </w:rPr>
      </w:pPr>
      <w:r>
        <w:rPr>
          <w:rFonts w:hint="cs"/>
          <w:rtl/>
        </w:rPr>
        <w:t xml:space="preserve">ساخت </w:t>
      </w:r>
      <w:r>
        <w:t>Repository</w:t>
      </w:r>
    </w:p>
    <w:p w:rsidR="00636CBD" w:rsidRDefault="00636CBD" w:rsidP="00B95B66">
      <w:pPr>
        <w:rPr>
          <w:lang w:bidi="fa-IR"/>
        </w:rPr>
      </w:pPr>
      <w:r>
        <w:rPr>
          <w:rFonts w:hint="cs"/>
          <w:rtl/>
          <w:lang w:bidi="fa-IR"/>
        </w:rPr>
        <w:t xml:space="preserve">ساخت </w:t>
      </w:r>
      <w:r>
        <w:rPr>
          <w:lang w:bidi="fa-IR"/>
        </w:rPr>
        <w:t>Interface</w:t>
      </w:r>
      <w:r>
        <w:rPr>
          <w:rFonts w:hint="cs"/>
          <w:rtl/>
          <w:lang w:bidi="fa-IR"/>
        </w:rPr>
        <w:t xml:space="preserve"> با نام </w:t>
      </w:r>
      <w:r>
        <w:rPr>
          <w:lang w:bidi="fa-IR"/>
        </w:rPr>
        <w:t>IUserRepository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Domain</w:t>
      </w:r>
    </w:p>
    <w:p w:rsidR="00636CBD" w:rsidRDefault="00636CBD" w:rsidP="00636CBD">
      <w:pPr>
        <w:bidi w:val="0"/>
        <w:rPr>
          <w:lang w:bidi="fa-IR"/>
        </w:rPr>
      </w:pPr>
      <w:r>
        <w:rPr>
          <w:lang w:bidi="fa-IR"/>
        </w:rPr>
        <w:t xml:space="preserve">Domain &gt; Interfaces &gt; </w:t>
      </w:r>
      <w:r>
        <w:rPr>
          <w:lang w:bidi="fa-IR"/>
        </w:rPr>
        <w:t>IUserRepository</w:t>
      </w:r>
    </w:p>
    <w:p w:rsidR="00AE101F" w:rsidRPr="00AE101F" w:rsidRDefault="00AE101F" w:rsidP="00AE101F">
      <w:pPr>
        <w:pStyle w:val="IntenseQuote"/>
        <w:rPr>
          <w:rStyle w:val="IntenseEmphasis"/>
          <w:rtl/>
        </w:rPr>
      </w:pPr>
      <w:r w:rsidRPr="00AE101F">
        <w:rPr>
          <w:rStyle w:val="IntenseEmphasis"/>
        </w:rPr>
        <w:t>Repository</w:t>
      </w:r>
      <w:r w:rsidRPr="00AE101F">
        <w:rPr>
          <w:rStyle w:val="IntenseEmphasis"/>
          <w:rtl/>
        </w:rPr>
        <w:t xml:space="preserve"> 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ک</w:t>
      </w:r>
      <w:r w:rsidRPr="00AE101F">
        <w:rPr>
          <w:rStyle w:val="IntenseEmphasis"/>
          <w:rtl/>
        </w:rPr>
        <w:t xml:space="preserve"> الگو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tl/>
        </w:rPr>
        <w:t xml:space="preserve"> طراح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tl/>
        </w:rPr>
        <w:t xml:space="preserve"> است که به منظور جدا کردن لا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ه</w:t>
      </w:r>
      <w:r w:rsidRPr="00AE101F">
        <w:rPr>
          <w:rStyle w:val="IntenseEmphasis"/>
          <w:rtl/>
        </w:rPr>
        <w:t xml:space="preserve"> دسترس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tl/>
        </w:rPr>
        <w:t xml:space="preserve"> به داده‌ها از لا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ه‌ها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tl/>
        </w:rPr>
        <w:t xml:space="preserve"> بالاتر در برنامه استفاده م</w:t>
      </w:r>
      <w:r w:rsidRPr="00AE101F">
        <w:rPr>
          <w:rStyle w:val="IntenseEmphasis"/>
          <w:rFonts w:hint="cs"/>
          <w:rtl/>
        </w:rPr>
        <w:t>ی‌</w:t>
      </w:r>
      <w:r w:rsidRPr="00AE101F">
        <w:rPr>
          <w:rStyle w:val="IntenseEmphasis"/>
          <w:rFonts w:hint="eastAsia"/>
          <w:rtl/>
        </w:rPr>
        <w:t>شود</w:t>
      </w:r>
      <w:r w:rsidRPr="00AE101F">
        <w:rPr>
          <w:rStyle w:val="IntenseEmphasis"/>
          <w:rtl/>
        </w:rPr>
        <w:t>. هدف اصل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tl/>
        </w:rPr>
        <w:t xml:space="preserve"> </w:t>
      </w:r>
      <w:r w:rsidRPr="00AE101F">
        <w:rPr>
          <w:rStyle w:val="IntenseEmphasis"/>
        </w:rPr>
        <w:t>Repository</w:t>
      </w:r>
      <w:r w:rsidRPr="00AE101F">
        <w:rPr>
          <w:rStyle w:val="IntenseEmphasis"/>
          <w:rtl/>
        </w:rPr>
        <w:t>، فراهم کردن روش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tl/>
        </w:rPr>
        <w:t xml:space="preserve"> استا</w:t>
      </w:r>
      <w:r w:rsidRPr="00AE101F">
        <w:rPr>
          <w:rStyle w:val="IntenseEmphasis"/>
          <w:rFonts w:hint="eastAsia"/>
          <w:rtl/>
        </w:rPr>
        <w:t>ندارد</w:t>
      </w:r>
      <w:r w:rsidRPr="00AE101F">
        <w:rPr>
          <w:rStyle w:val="IntenseEmphasis"/>
          <w:rtl/>
        </w:rPr>
        <w:t xml:space="preserve"> برا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tl/>
        </w:rPr>
        <w:t xml:space="preserve"> عمل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ات</w:t>
      </w:r>
      <w:r w:rsidRPr="00AE101F">
        <w:rPr>
          <w:rStyle w:val="IntenseEmphasis"/>
          <w:rtl/>
        </w:rPr>
        <w:t xml:space="preserve"> مربوط به داده‌ها از جمله خواندن، نوشتن، به روزرسان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tl/>
        </w:rPr>
        <w:t xml:space="preserve"> و حذف آنها است.</w:t>
      </w:r>
    </w:p>
    <w:p w:rsidR="00AE101F" w:rsidRPr="00AE101F" w:rsidRDefault="00AE101F" w:rsidP="00AE101F">
      <w:pPr>
        <w:pStyle w:val="IntenseQuote"/>
        <w:rPr>
          <w:rStyle w:val="IntenseEmphasis"/>
          <w:rtl/>
        </w:rPr>
      </w:pPr>
      <w:r w:rsidRPr="00AE101F">
        <w:rPr>
          <w:rStyle w:val="IntenseEmphasis"/>
        </w:rPr>
        <w:t>Repository</w:t>
      </w:r>
      <w:r w:rsidRPr="00AE101F">
        <w:rPr>
          <w:rStyle w:val="IntenseEmphasis"/>
          <w:rtl/>
        </w:rPr>
        <w:t xml:space="preserve"> م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ان</w:t>
      </w:r>
      <w:r w:rsidRPr="00AE101F">
        <w:rPr>
          <w:rStyle w:val="IntenseEmphasis"/>
          <w:rtl/>
        </w:rPr>
        <w:t xml:space="preserve"> لا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ه‌ها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tl/>
        </w:rPr>
        <w:t xml:space="preserve"> بالاتر برنامه (مانند لا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ه</w:t>
      </w:r>
      <w:r w:rsidRPr="00AE101F">
        <w:rPr>
          <w:rStyle w:val="IntenseEmphasis"/>
          <w:rtl/>
        </w:rPr>
        <w:t xml:space="preserve"> سرو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س</w:t>
      </w:r>
      <w:r w:rsidRPr="00AE101F">
        <w:rPr>
          <w:rStyle w:val="IntenseEmphasis"/>
          <w:rtl/>
        </w:rPr>
        <w:t xml:space="preserve"> و لا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ه</w:t>
      </w:r>
      <w:r w:rsidRPr="00AE101F">
        <w:rPr>
          <w:rStyle w:val="IntenseEmphasis"/>
          <w:rtl/>
        </w:rPr>
        <w:t xml:space="preserve"> کنترل کننده) و لا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ه</w:t>
      </w:r>
      <w:r w:rsidRPr="00AE101F">
        <w:rPr>
          <w:rStyle w:val="IntenseEmphasis"/>
          <w:rtl/>
        </w:rPr>
        <w:t xml:space="preserve"> دسترس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tl/>
        </w:rPr>
        <w:t xml:space="preserve"> به داده‌ها (مانند لا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ه</w:t>
      </w:r>
      <w:r w:rsidRPr="00AE101F">
        <w:rPr>
          <w:rStyle w:val="IntenseEmphasis"/>
          <w:rtl/>
        </w:rPr>
        <w:t xml:space="preserve"> دسترس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tl/>
        </w:rPr>
        <w:t xml:space="preserve"> به پا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گاه</w:t>
      </w:r>
      <w:r w:rsidRPr="00AE101F">
        <w:rPr>
          <w:rStyle w:val="IntenseEmphasis"/>
          <w:rtl/>
        </w:rPr>
        <w:t xml:space="preserve"> داده) واسط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tl/>
        </w:rPr>
        <w:t xml:space="preserve"> را ا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جاد</w:t>
      </w:r>
      <w:r w:rsidRPr="00AE101F">
        <w:rPr>
          <w:rStyle w:val="IntenseEmphasis"/>
          <w:rtl/>
        </w:rPr>
        <w:t xml:space="preserve"> م</w:t>
      </w:r>
      <w:r w:rsidRPr="00AE101F">
        <w:rPr>
          <w:rStyle w:val="IntenseEmphasis"/>
          <w:rFonts w:hint="cs"/>
          <w:rtl/>
        </w:rPr>
        <w:t>ی‌</w:t>
      </w:r>
      <w:r w:rsidRPr="00AE101F">
        <w:rPr>
          <w:rStyle w:val="IntenseEmphasis"/>
          <w:rFonts w:hint="eastAsia"/>
          <w:rtl/>
        </w:rPr>
        <w:t>کند</w:t>
      </w:r>
      <w:r w:rsidRPr="00AE101F">
        <w:rPr>
          <w:rStyle w:val="IntenseEmphasis"/>
          <w:rtl/>
        </w:rPr>
        <w:t>. ا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ن</w:t>
      </w:r>
      <w:r w:rsidRPr="00AE101F">
        <w:rPr>
          <w:rStyle w:val="IntenseEmphasis"/>
          <w:rtl/>
        </w:rPr>
        <w:t xml:space="preserve"> واسط (</w:t>
      </w:r>
      <w:r w:rsidRPr="00AE101F">
        <w:rPr>
          <w:rStyle w:val="IntenseEmphasis"/>
        </w:rPr>
        <w:t>Interface</w:t>
      </w:r>
      <w:r w:rsidRPr="00AE101F">
        <w:rPr>
          <w:rStyle w:val="IntenseEmphasis"/>
          <w:rtl/>
        </w:rPr>
        <w:t>) معمولاً شامل متدها</w:t>
      </w:r>
      <w:r w:rsidRPr="00AE101F">
        <w:rPr>
          <w:rStyle w:val="IntenseEmphasis"/>
          <w:rFonts w:hint="cs"/>
          <w:rtl/>
        </w:rPr>
        <w:t>یی</w:t>
      </w:r>
      <w:r w:rsidRPr="00AE101F">
        <w:rPr>
          <w:rStyle w:val="IntenseEmphasis"/>
          <w:rtl/>
        </w:rPr>
        <w:t xml:space="preserve"> است که عمل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ات</w:t>
      </w:r>
      <w:r w:rsidRPr="00AE101F">
        <w:rPr>
          <w:rStyle w:val="IntenseEmphasis"/>
          <w:rtl/>
        </w:rPr>
        <w:t xml:space="preserve"> </w:t>
      </w:r>
      <w:r w:rsidRPr="00AE101F">
        <w:rPr>
          <w:rStyle w:val="IntenseEmphasis"/>
        </w:rPr>
        <w:t>CRUD</w:t>
      </w:r>
      <w:r w:rsidRPr="00AE101F">
        <w:rPr>
          <w:rStyle w:val="IntenseEmphasis"/>
          <w:rtl/>
        </w:rPr>
        <w:t xml:space="preserve"> (ساخت، خواندن، به روزرسان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tl/>
        </w:rPr>
        <w:t xml:space="preserve"> و حذف) را برا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tl/>
        </w:rPr>
        <w:t xml:space="preserve"> داده‌ها تعر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ف</w:t>
      </w:r>
      <w:r w:rsidRPr="00AE101F">
        <w:rPr>
          <w:rStyle w:val="IntenseEmphasis"/>
          <w:rtl/>
        </w:rPr>
        <w:t xml:space="preserve"> م</w:t>
      </w:r>
      <w:r w:rsidRPr="00AE101F">
        <w:rPr>
          <w:rStyle w:val="IntenseEmphasis"/>
          <w:rFonts w:hint="cs"/>
          <w:rtl/>
        </w:rPr>
        <w:t>ی‌</w:t>
      </w:r>
      <w:r w:rsidRPr="00AE101F">
        <w:rPr>
          <w:rStyle w:val="IntenseEmphasis"/>
          <w:rFonts w:hint="eastAsia"/>
          <w:rtl/>
        </w:rPr>
        <w:t>کند</w:t>
      </w:r>
      <w:r w:rsidRPr="00AE101F">
        <w:rPr>
          <w:rStyle w:val="IntenseEmphasis"/>
          <w:rtl/>
        </w:rPr>
        <w:t>.</w:t>
      </w:r>
    </w:p>
    <w:p w:rsidR="00AE101F" w:rsidRPr="00AE101F" w:rsidRDefault="00AE101F" w:rsidP="00AE101F">
      <w:pPr>
        <w:pStyle w:val="IntenseQuote"/>
        <w:rPr>
          <w:rStyle w:val="IntenseEmphasis"/>
          <w:rtl/>
        </w:rPr>
      </w:pPr>
      <w:r w:rsidRPr="00AE101F">
        <w:rPr>
          <w:rStyle w:val="IntenseEmphasis"/>
          <w:rFonts w:hint="eastAsia"/>
          <w:rtl/>
        </w:rPr>
        <w:t>با</w:t>
      </w:r>
      <w:r w:rsidRPr="00AE101F">
        <w:rPr>
          <w:rStyle w:val="IntenseEmphasis"/>
          <w:rtl/>
        </w:rPr>
        <w:t xml:space="preserve"> استفاده از </w:t>
      </w:r>
      <w:r w:rsidRPr="00AE101F">
        <w:rPr>
          <w:rStyle w:val="IntenseEmphasis"/>
        </w:rPr>
        <w:t>Repository</w:t>
      </w:r>
      <w:r w:rsidRPr="00AE101F">
        <w:rPr>
          <w:rStyle w:val="IntenseEmphasis"/>
          <w:rtl/>
        </w:rPr>
        <w:t>، لا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ه‌ها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tl/>
        </w:rPr>
        <w:t xml:space="preserve"> بالاتر برنامه ن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از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tl/>
        </w:rPr>
        <w:t xml:space="preserve"> به دانستن جزئ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ات</w:t>
      </w:r>
      <w:r w:rsidRPr="00AE101F">
        <w:rPr>
          <w:rStyle w:val="IntenseEmphasis"/>
          <w:rtl/>
        </w:rPr>
        <w:t xml:space="preserve"> پ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اده‌ساز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tl/>
        </w:rPr>
        <w:t xml:space="preserve"> دسترس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tl/>
        </w:rPr>
        <w:t xml:space="preserve"> به داده‌ها ندارند. آنها فقط با رابط </w:t>
      </w:r>
      <w:r w:rsidRPr="00AE101F">
        <w:rPr>
          <w:rStyle w:val="IntenseEmphasis"/>
        </w:rPr>
        <w:t>(Interface) Repository</w:t>
      </w:r>
      <w:r w:rsidRPr="00AE101F">
        <w:rPr>
          <w:rStyle w:val="IntenseEmphasis"/>
          <w:rtl/>
        </w:rPr>
        <w:t xml:space="preserve"> در ارتباط هستند و م</w:t>
      </w:r>
      <w:r w:rsidRPr="00AE101F">
        <w:rPr>
          <w:rStyle w:val="IntenseEmphasis"/>
          <w:rFonts w:hint="cs"/>
          <w:rtl/>
        </w:rPr>
        <w:t>ی‌</w:t>
      </w:r>
      <w:r w:rsidRPr="00AE101F">
        <w:rPr>
          <w:rStyle w:val="IntenseEmphasis"/>
          <w:rFonts w:hint="eastAsia"/>
          <w:rtl/>
        </w:rPr>
        <w:t>توانند</w:t>
      </w:r>
      <w:r w:rsidRPr="00AE101F">
        <w:rPr>
          <w:rStyle w:val="IntenseEmphasis"/>
          <w:rtl/>
        </w:rPr>
        <w:t xml:space="preserve"> از طر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ق</w:t>
      </w:r>
      <w:r w:rsidRPr="00AE101F">
        <w:rPr>
          <w:rStyle w:val="IntenseEmphasis"/>
          <w:rtl/>
        </w:rPr>
        <w:t xml:space="preserve"> آن عمل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ات</w:t>
      </w:r>
      <w:r w:rsidRPr="00AE101F">
        <w:rPr>
          <w:rStyle w:val="IntenseEmphasis"/>
          <w:rtl/>
        </w:rPr>
        <w:t xml:space="preserve"> مورد ن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از</w:t>
      </w:r>
      <w:r w:rsidRPr="00AE101F">
        <w:rPr>
          <w:rStyle w:val="IntenseEmphasis"/>
          <w:rtl/>
        </w:rPr>
        <w:t xml:space="preserve"> خود را انجام دهند. ا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ن</w:t>
      </w:r>
      <w:r w:rsidRPr="00AE101F">
        <w:rPr>
          <w:rStyle w:val="IntenseEmphasis"/>
          <w:rtl/>
        </w:rPr>
        <w:t xml:space="preserve"> مز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ت</w:t>
      </w:r>
      <w:r w:rsidRPr="00AE101F">
        <w:rPr>
          <w:rStyle w:val="IntenseEmphasis"/>
          <w:rtl/>
        </w:rPr>
        <w:t xml:space="preserve"> اصل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tl/>
        </w:rPr>
        <w:t xml:space="preserve"> استفاده از </w:t>
      </w:r>
      <w:r w:rsidRPr="00AE101F">
        <w:rPr>
          <w:rStyle w:val="IntenseEmphasis"/>
        </w:rPr>
        <w:t>Repository</w:t>
      </w:r>
      <w:r w:rsidRPr="00AE101F">
        <w:rPr>
          <w:rStyle w:val="IntenseEmphasis"/>
          <w:rtl/>
        </w:rPr>
        <w:t xml:space="preserve"> در معمار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tl/>
        </w:rPr>
        <w:t xml:space="preserve"> </w:t>
      </w:r>
      <w:r w:rsidRPr="00AE101F">
        <w:rPr>
          <w:rStyle w:val="IntenseEmphasis"/>
        </w:rPr>
        <w:t>ASP.NET Core</w:t>
      </w:r>
      <w:r w:rsidRPr="00AE101F">
        <w:rPr>
          <w:rStyle w:val="IntenseEmphasis"/>
          <w:rtl/>
        </w:rPr>
        <w:t xml:space="preserve"> است که باعث جدا کردن مسئول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ت‌ها</w:t>
      </w:r>
      <w:r w:rsidRPr="00AE101F">
        <w:rPr>
          <w:rStyle w:val="IntenseEmphasis"/>
          <w:rtl/>
        </w:rPr>
        <w:t xml:space="preserve"> و افزا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ش</w:t>
      </w:r>
      <w:r w:rsidRPr="00AE101F">
        <w:rPr>
          <w:rStyle w:val="IntenseEmphasis"/>
          <w:rtl/>
        </w:rPr>
        <w:t xml:space="preserve"> قابل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ت</w:t>
      </w:r>
      <w:r w:rsidRPr="00AE101F">
        <w:rPr>
          <w:rStyle w:val="IntenseEmphasis"/>
          <w:rtl/>
        </w:rPr>
        <w:t xml:space="preserve"> تست و قابل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ت</w:t>
      </w:r>
      <w:r w:rsidRPr="00AE101F">
        <w:rPr>
          <w:rStyle w:val="IntenseEmphasis"/>
          <w:rtl/>
        </w:rPr>
        <w:t xml:space="preserve"> استبدال پذ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Fonts w:hint="eastAsia"/>
          <w:rtl/>
        </w:rPr>
        <w:t>ر</w:t>
      </w:r>
      <w:r w:rsidRPr="00AE101F">
        <w:rPr>
          <w:rStyle w:val="IntenseEmphasis"/>
          <w:rFonts w:hint="cs"/>
          <w:rtl/>
        </w:rPr>
        <w:t>ی</w:t>
      </w:r>
      <w:r w:rsidRPr="00AE101F">
        <w:rPr>
          <w:rStyle w:val="IntenseEmphasis"/>
          <w:rtl/>
        </w:rPr>
        <w:t xml:space="preserve"> در برنامه م</w:t>
      </w:r>
      <w:r w:rsidRPr="00AE101F">
        <w:rPr>
          <w:rStyle w:val="IntenseEmphasis"/>
          <w:rFonts w:hint="cs"/>
          <w:rtl/>
        </w:rPr>
        <w:t>ی‌</w:t>
      </w:r>
      <w:r w:rsidRPr="00AE101F">
        <w:rPr>
          <w:rStyle w:val="IntenseEmphasis"/>
          <w:rFonts w:hint="eastAsia"/>
          <w:rtl/>
        </w:rPr>
        <w:t>شود</w:t>
      </w:r>
      <w:r w:rsidRPr="00AE101F">
        <w:rPr>
          <w:rStyle w:val="IntenseEmphasis"/>
          <w:rtl/>
        </w:rPr>
        <w:t>.</w:t>
      </w:r>
    </w:p>
    <w:p w:rsidR="00636CBD" w:rsidRDefault="00636CBD" w:rsidP="00636CB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r>
        <w:rPr>
          <w:rFonts w:ascii="Cascadia Mono" w:hAnsi="Cascadia Mono" w:cs="Cascadia Mono"/>
          <w:sz w:val="19"/>
          <w:szCs w:val="19"/>
        </w:rPr>
        <w:t xml:space="preserve"> Domain.Entites.User;</w:t>
      </w:r>
    </w:p>
    <w:p w:rsidR="00636CBD" w:rsidRDefault="00636CBD" w:rsidP="00636CB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System;</w:t>
      </w:r>
    </w:p>
    <w:p w:rsidR="00636CBD" w:rsidRDefault="00636CBD" w:rsidP="00636CB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System.Collections.Generic;</w:t>
      </w:r>
    </w:p>
    <w:p w:rsidR="00636CBD" w:rsidRDefault="00636CBD" w:rsidP="00636CB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System.Linq;</w:t>
      </w:r>
    </w:p>
    <w:p w:rsidR="00636CBD" w:rsidRDefault="00636CBD" w:rsidP="00636CB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System.Text;</w:t>
      </w:r>
    </w:p>
    <w:p w:rsidR="00636CBD" w:rsidRDefault="00636CBD" w:rsidP="00636CB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System.Threading.Tasks;</w:t>
      </w:r>
    </w:p>
    <w:p w:rsidR="00636CBD" w:rsidRDefault="00636CBD" w:rsidP="00636CB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636CBD" w:rsidRDefault="00636CBD" w:rsidP="00636CB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sz w:val="19"/>
          <w:szCs w:val="19"/>
        </w:rPr>
        <w:t xml:space="preserve"> Domain.Interfaces</w:t>
      </w:r>
    </w:p>
    <w:p w:rsidR="00636CBD" w:rsidRDefault="00636CBD" w:rsidP="00636CB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{</w:t>
      </w:r>
    </w:p>
    <w:p w:rsidR="00636CBD" w:rsidRDefault="00636CBD" w:rsidP="00636CB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IUserRepository</w:t>
      </w:r>
    </w:p>
    <w:p w:rsidR="00636CBD" w:rsidRDefault="00636CBD" w:rsidP="00636CB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{</w:t>
      </w:r>
    </w:p>
    <w:p w:rsidR="00636CBD" w:rsidRDefault="00636CBD" w:rsidP="00636CB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#region</w:t>
      </w:r>
      <w:r>
        <w:rPr>
          <w:rFonts w:ascii="Cascadia Mono" w:hAnsi="Cascadia Mono" w:cs="Cascadia Mono"/>
          <w:sz w:val="19"/>
          <w:szCs w:val="19"/>
        </w:rPr>
        <w:t xml:space="preserve"> User</w:t>
      </w:r>
    </w:p>
    <w:p w:rsidR="00636CBD" w:rsidRDefault="00636CBD" w:rsidP="00636CB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636CBD" w:rsidRDefault="00636CBD" w:rsidP="00636CB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Task&lt;IEnumerable&lt;User&gt;&gt; GetAllUsersAsync();</w:t>
      </w:r>
    </w:p>
    <w:p w:rsidR="00636CBD" w:rsidRDefault="00636CBD" w:rsidP="00636CB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636CBD" w:rsidRDefault="00636CBD" w:rsidP="00636CB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Task&lt;User?&gt; GetUserByUserIdAsync(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sz w:val="19"/>
          <w:szCs w:val="19"/>
        </w:rPr>
        <w:t xml:space="preserve"> userId);</w:t>
      </w:r>
    </w:p>
    <w:p w:rsidR="00636CBD" w:rsidRDefault="00636CBD" w:rsidP="00636CB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636CBD" w:rsidRDefault="00636CBD" w:rsidP="00636CB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#endregion</w:t>
      </w:r>
    </w:p>
    <w:p w:rsidR="00636CBD" w:rsidRDefault="00636CBD" w:rsidP="00636CB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:rsidR="00636CBD" w:rsidRDefault="00636CBD" w:rsidP="00636CBD">
      <w:pPr>
        <w:bidi w:val="0"/>
        <w:rPr>
          <w:rFonts w:ascii="Cascadia Mono" w:hAnsi="Cascadia Mono" w:cs="Cascadia Mono"/>
          <w:sz w:val="19"/>
          <w:szCs w:val="19"/>
          <w:rtl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:rsidR="00AE101F" w:rsidRDefault="00794ADD" w:rsidP="00794ADD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سپس یک کلاس </w:t>
      </w:r>
      <w:r>
        <w:t>Repository</w:t>
      </w:r>
      <w:r>
        <w:rPr>
          <w:rFonts w:hint="cs"/>
          <w:rtl/>
          <w:lang w:bidi="fa-IR"/>
        </w:rPr>
        <w:t xml:space="preserve"> با نام </w:t>
      </w:r>
      <w:r>
        <w:rPr>
          <w:lang w:bidi="fa-IR"/>
        </w:rPr>
        <w:t>UserRepository</w:t>
      </w:r>
      <w:r>
        <w:rPr>
          <w:rFonts w:hint="cs"/>
          <w:rtl/>
          <w:lang w:bidi="fa-IR"/>
        </w:rPr>
        <w:t xml:space="preserve"> که از </w:t>
      </w:r>
      <w:r>
        <w:rPr>
          <w:lang w:bidi="fa-IR"/>
        </w:rPr>
        <w:t>IUserRepository</w:t>
      </w:r>
      <w:r>
        <w:rPr>
          <w:rFonts w:hint="cs"/>
          <w:rtl/>
          <w:lang w:bidi="fa-IR"/>
        </w:rPr>
        <w:t xml:space="preserve"> اثربری می کند در مسیر زیر ایجاد می کنیم.</w:t>
      </w:r>
    </w:p>
    <w:p w:rsidR="00794ADD" w:rsidRDefault="00794ADD" w:rsidP="00794ADD">
      <w:pPr>
        <w:bidi w:val="0"/>
        <w:rPr>
          <w:lang w:bidi="fa-IR"/>
        </w:rPr>
      </w:pPr>
      <w:r>
        <w:rPr>
          <w:lang w:bidi="fa-IR"/>
        </w:rPr>
        <w:t xml:space="preserve">Data &gt; Repositories &gt; </w:t>
      </w:r>
      <w:r>
        <w:rPr>
          <w:lang w:bidi="fa-IR"/>
        </w:rPr>
        <w:t>UserRepository</w:t>
      </w:r>
      <w:r w:rsidR="00D21F0D">
        <w:rPr>
          <w:lang w:bidi="fa-IR"/>
        </w:rPr>
        <w:t xml:space="preserve"> &gt; </w:t>
      </w:r>
      <w:r w:rsidR="00D21F0D">
        <w:rPr>
          <w:lang w:bidi="fa-IR"/>
        </w:rPr>
        <w:t>UserRepository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Data.Context;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Domain.Entites.User;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Domain.Interfaces;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Microsoft.EntityFrameworkCore;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System;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System.Collections.Generic;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System.Linq;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System.Text;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System.Threading.Tasks;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sz w:val="19"/>
          <w:szCs w:val="19"/>
        </w:rPr>
        <w:t xml:space="preserve"> Data.Repositories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{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UserRepository</w:t>
      </w:r>
      <w:r>
        <w:rPr>
          <w:rFonts w:ascii="Cascadia Mono" w:hAnsi="Cascadia Mono" w:cs="Cascadia Mono"/>
          <w:sz w:val="19"/>
          <w:szCs w:val="19"/>
        </w:rPr>
        <w:t xml:space="preserve"> : IUserRepository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{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#region</w:t>
      </w:r>
      <w:r>
        <w:rPr>
          <w:rFonts w:ascii="Cascadia Mono" w:hAnsi="Cascadia Mono" w:cs="Cascadia Mono"/>
          <w:sz w:val="19"/>
          <w:szCs w:val="19"/>
        </w:rPr>
        <w:t xml:space="preserve"> Constructor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r>
        <w:rPr>
          <w:rFonts w:ascii="Cascadia Mono" w:hAnsi="Cascadia Mono" w:cs="Cascadia Mono"/>
          <w:sz w:val="19"/>
          <w:szCs w:val="19"/>
        </w:rPr>
        <w:t xml:space="preserve"> DatingAppContext _context;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UserRepository</w:t>
      </w:r>
      <w:r>
        <w:rPr>
          <w:rFonts w:ascii="Cascadia Mono" w:hAnsi="Cascadia Mono" w:cs="Cascadia Mono"/>
          <w:sz w:val="19"/>
          <w:szCs w:val="19"/>
        </w:rPr>
        <w:t>(DatingAppContext context)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{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_context = context;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}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#endregion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#region</w:t>
      </w:r>
      <w:r>
        <w:rPr>
          <w:rFonts w:ascii="Cascadia Mono" w:hAnsi="Cascadia Mono" w:cs="Cascadia Mono"/>
          <w:sz w:val="19"/>
          <w:szCs w:val="19"/>
        </w:rPr>
        <w:t xml:space="preserve"> User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sz w:val="19"/>
          <w:szCs w:val="19"/>
        </w:rPr>
        <w:t xml:space="preserve"> Task&lt;IEnumerable&lt;User&gt;&gt; GetAllUsersAsync()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=&gt;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sz w:val="19"/>
          <w:szCs w:val="19"/>
        </w:rPr>
        <w:t xml:space="preserve"> _context.Users.ToListAsync();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sz w:val="19"/>
          <w:szCs w:val="19"/>
        </w:rPr>
        <w:t xml:space="preserve"> Task&lt;User?&gt; GetUserByUserIdAsync(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sz w:val="19"/>
          <w:szCs w:val="19"/>
        </w:rPr>
        <w:t xml:space="preserve"> userId)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=&gt;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sz w:val="19"/>
          <w:szCs w:val="19"/>
        </w:rPr>
        <w:t xml:space="preserve"> _context.Users.FirstOrDefault</w:t>
      </w:r>
      <w:r>
        <w:rPr>
          <w:rFonts w:ascii="Cascadia Mono" w:hAnsi="Cascadia Mono" w:cs="Cascadia Mono"/>
          <w:sz w:val="19"/>
          <w:szCs w:val="19"/>
        </w:rPr>
        <w:t>Async(x =&gt; x.UserId == userId);</w:t>
      </w:r>
    </w:p>
    <w:p w:rsidR="00C56328" w:rsidRDefault="00C56328" w:rsidP="00C5632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:rsidR="00794ADD" w:rsidRDefault="00C56328" w:rsidP="00C56328">
      <w:pPr>
        <w:bidi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:rsidR="00C56328" w:rsidRDefault="00C56328" w:rsidP="00C56328">
      <w:pPr>
        <w:bidi w:val="0"/>
        <w:rPr>
          <w:rFonts w:ascii="Cascadia Mono" w:hAnsi="Cascadia Mono" w:cs="Cascadia Mono"/>
          <w:sz w:val="19"/>
          <w:szCs w:val="19"/>
        </w:rPr>
      </w:pPr>
    </w:p>
    <w:p w:rsidR="00C56328" w:rsidRDefault="00C56328" w:rsidP="00C56328">
      <w:pPr>
        <w:bidi w:val="0"/>
        <w:rPr>
          <w:rFonts w:ascii="Cascadia Mono" w:hAnsi="Cascadia Mono" w:cs="Cascadia Mono"/>
          <w:sz w:val="19"/>
          <w:szCs w:val="19"/>
        </w:rPr>
      </w:pPr>
    </w:p>
    <w:p w:rsidR="00C56328" w:rsidRDefault="00C56328" w:rsidP="00C56328">
      <w:pPr>
        <w:bidi w:val="0"/>
        <w:rPr>
          <w:rFonts w:ascii="Cascadia Mono" w:hAnsi="Cascadia Mono" w:cs="Cascadia Mono"/>
          <w:sz w:val="19"/>
          <w:szCs w:val="19"/>
        </w:rPr>
      </w:pPr>
    </w:p>
    <w:p w:rsidR="00C56328" w:rsidRDefault="003476CB" w:rsidP="003476CB">
      <w:pPr>
        <w:pStyle w:val="Heading1"/>
        <w:rPr>
          <w:rtl/>
        </w:rPr>
      </w:pPr>
      <w:r>
        <w:rPr>
          <w:rFonts w:hint="cs"/>
          <w:rtl/>
        </w:rPr>
        <w:lastRenderedPageBreak/>
        <w:t xml:space="preserve">ساخت </w:t>
      </w:r>
      <w:r w:rsidRPr="003476CB">
        <w:t>Repository</w:t>
      </w:r>
      <w:r>
        <w:rPr>
          <w:rFonts w:hint="cs"/>
          <w:rtl/>
        </w:rPr>
        <w:t xml:space="preserve"> در سرویس</w:t>
      </w:r>
    </w:p>
    <w:p w:rsidR="003476CB" w:rsidRDefault="003476CB" w:rsidP="003476CB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مشابه همان </w:t>
      </w:r>
      <w:r>
        <w:rPr>
          <w:lang w:bidi="fa-IR"/>
        </w:rPr>
        <w:t>Interface</w:t>
      </w:r>
      <w:r>
        <w:rPr>
          <w:rFonts w:hint="cs"/>
          <w:rtl/>
          <w:lang w:bidi="fa-IR"/>
        </w:rPr>
        <w:t xml:space="preserve"> را در لایه سرویس هم می سازیم</w:t>
      </w:r>
    </w:p>
    <w:p w:rsidR="003476CB" w:rsidRDefault="003476CB" w:rsidP="003476CB">
      <w:pPr>
        <w:bidi w:val="0"/>
        <w:rPr>
          <w:lang w:bidi="fa-IR"/>
        </w:rPr>
      </w:pPr>
      <w:r>
        <w:rPr>
          <w:lang w:bidi="fa-IR"/>
        </w:rPr>
        <w:t xml:space="preserve">Application &gt; Services </w:t>
      </w:r>
      <w:r>
        <w:rPr>
          <w:lang w:bidi="fa-IR"/>
        </w:rPr>
        <w:t>&gt; Interfaces &gt; IUserService</w:t>
      </w:r>
    </w:p>
    <w:p w:rsidR="003476CB" w:rsidRDefault="003476CB" w:rsidP="003476C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Domain.DTOs.Account;</w:t>
      </w:r>
    </w:p>
    <w:p w:rsidR="003476CB" w:rsidRDefault="003476CB" w:rsidP="003476C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Domain.Entites.User;</w:t>
      </w:r>
    </w:p>
    <w:p w:rsidR="003476CB" w:rsidRDefault="003476CB" w:rsidP="003476C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System;</w:t>
      </w:r>
    </w:p>
    <w:p w:rsidR="003476CB" w:rsidRDefault="003476CB" w:rsidP="003476C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System.Collections.Generic;</w:t>
      </w:r>
    </w:p>
    <w:p w:rsidR="003476CB" w:rsidRDefault="003476CB" w:rsidP="003476C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System.Linq;</w:t>
      </w:r>
    </w:p>
    <w:p w:rsidR="003476CB" w:rsidRDefault="003476CB" w:rsidP="003476C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System.Text;</w:t>
      </w:r>
    </w:p>
    <w:p w:rsidR="003476CB" w:rsidRDefault="003476CB" w:rsidP="003476C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System.Threading.Tasks;</w:t>
      </w:r>
    </w:p>
    <w:p w:rsidR="003476CB" w:rsidRDefault="003476CB" w:rsidP="003476C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3476CB" w:rsidRDefault="003476CB" w:rsidP="003476C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sz w:val="19"/>
          <w:szCs w:val="19"/>
        </w:rPr>
        <w:t xml:space="preserve"> Application.Services.Interfaces</w:t>
      </w:r>
    </w:p>
    <w:p w:rsidR="003476CB" w:rsidRDefault="003476CB" w:rsidP="003476C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{</w:t>
      </w:r>
    </w:p>
    <w:p w:rsidR="003476CB" w:rsidRDefault="003476CB" w:rsidP="003476C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IUserService</w:t>
      </w:r>
    </w:p>
    <w:p w:rsidR="003476CB" w:rsidRDefault="003476CB" w:rsidP="003476C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{</w:t>
      </w:r>
    </w:p>
    <w:p w:rsidR="003476CB" w:rsidRDefault="003476CB" w:rsidP="003476C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#region</w:t>
      </w:r>
      <w:r>
        <w:rPr>
          <w:rFonts w:ascii="Cascadia Mono" w:hAnsi="Cascadia Mono" w:cs="Cascadia Mono"/>
          <w:sz w:val="19"/>
          <w:szCs w:val="19"/>
        </w:rPr>
        <w:t xml:space="preserve"> User</w:t>
      </w:r>
    </w:p>
    <w:p w:rsidR="003476CB" w:rsidRDefault="003476CB" w:rsidP="003476C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3476CB" w:rsidRDefault="003476CB" w:rsidP="003476C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Task&lt;IEnumerable&lt;User&gt;&gt; GetAllUsersAsync();</w:t>
      </w:r>
    </w:p>
    <w:p w:rsidR="003476CB" w:rsidRDefault="003476CB" w:rsidP="003476C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3476CB" w:rsidRDefault="003476CB" w:rsidP="003476C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Task&lt;User?&gt; GetUserByUserIdAsync(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sz w:val="19"/>
          <w:szCs w:val="19"/>
        </w:rPr>
        <w:t xml:space="preserve"> userId);</w:t>
      </w:r>
    </w:p>
    <w:p w:rsidR="003476CB" w:rsidRDefault="003476CB" w:rsidP="003476C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3476CB" w:rsidRDefault="003476CB" w:rsidP="003476C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#endregion</w:t>
      </w:r>
    </w:p>
    <w:p w:rsidR="003476CB" w:rsidRDefault="003476CB" w:rsidP="003476CB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:rsidR="003476CB" w:rsidRDefault="003476CB" w:rsidP="003476CB">
      <w:pPr>
        <w:bidi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:rsidR="003476CB" w:rsidRDefault="003476CB" w:rsidP="003476CB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و سپس یک کلاس همانند کلاس </w:t>
      </w:r>
      <w:r>
        <w:t>Repository</w:t>
      </w:r>
      <w:r>
        <w:rPr>
          <w:rFonts w:hint="cs"/>
          <w:rtl/>
        </w:rPr>
        <w:t xml:space="preserve"> با نام </w:t>
      </w:r>
      <w:r>
        <w:t>UserService</w:t>
      </w:r>
      <w:r>
        <w:rPr>
          <w:rFonts w:hint="cs"/>
          <w:rtl/>
          <w:lang w:bidi="fa-IR"/>
        </w:rPr>
        <w:t xml:space="preserve"> </w:t>
      </w:r>
      <w:r w:rsidR="00D21F0D">
        <w:rPr>
          <w:rFonts w:hint="cs"/>
          <w:rtl/>
          <w:lang w:bidi="fa-IR"/>
        </w:rPr>
        <w:t xml:space="preserve">که از </w:t>
      </w:r>
      <w:r w:rsidR="00D21F0D">
        <w:rPr>
          <w:lang w:bidi="fa-IR"/>
        </w:rPr>
        <w:t>IUserService</w:t>
      </w:r>
      <w:r w:rsidR="00D21F0D">
        <w:rPr>
          <w:rFonts w:hint="cs"/>
          <w:rtl/>
          <w:lang w:bidi="fa-IR"/>
        </w:rPr>
        <w:t xml:space="preserve"> ارثبری می کند </w:t>
      </w:r>
      <w:r>
        <w:rPr>
          <w:rFonts w:hint="cs"/>
          <w:rtl/>
          <w:lang w:bidi="fa-IR"/>
        </w:rPr>
        <w:t>در مسیر زیر می سازیم.</w:t>
      </w:r>
    </w:p>
    <w:p w:rsidR="003476CB" w:rsidRDefault="003476CB" w:rsidP="003476CB">
      <w:pPr>
        <w:bidi w:val="0"/>
        <w:rPr>
          <w:lang w:bidi="fa-IR"/>
        </w:rPr>
      </w:pPr>
      <w:r>
        <w:rPr>
          <w:lang w:bidi="fa-IR"/>
        </w:rPr>
        <w:t>Application &gt; Services</w:t>
      </w:r>
      <w:r>
        <w:rPr>
          <w:lang w:bidi="fa-IR"/>
        </w:rPr>
        <w:t xml:space="preserve"> &gt; Implemetation &gt; </w:t>
      </w:r>
      <w:r>
        <w:t>UserService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Application.Services.Interfaces;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Domain.Entites.User;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Domain.Interfaces;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System;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System.Collections.Generic;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System.Linq;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System.Text;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System.Threading.Tasks;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sz w:val="19"/>
          <w:szCs w:val="19"/>
        </w:rPr>
        <w:t xml:space="preserve"> Application.Services.Implementation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{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UserService</w:t>
      </w:r>
      <w:r>
        <w:rPr>
          <w:rFonts w:ascii="Cascadia Mono" w:hAnsi="Cascadia Mono" w:cs="Cascadia Mono"/>
          <w:sz w:val="19"/>
          <w:szCs w:val="19"/>
        </w:rPr>
        <w:t xml:space="preserve"> : IUserService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{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#region</w:t>
      </w:r>
      <w:r>
        <w:rPr>
          <w:rFonts w:ascii="Cascadia Mono" w:hAnsi="Cascadia Mono" w:cs="Cascadia Mono"/>
          <w:sz w:val="19"/>
          <w:szCs w:val="19"/>
        </w:rPr>
        <w:t xml:space="preserve"> Constructor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r>
        <w:rPr>
          <w:rFonts w:ascii="Cascadia Mono" w:hAnsi="Cascadia Mono" w:cs="Cascadia Mono"/>
          <w:sz w:val="19"/>
          <w:szCs w:val="19"/>
        </w:rPr>
        <w:t xml:space="preserve"> I</w:t>
      </w:r>
      <w:r>
        <w:rPr>
          <w:rFonts w:ascii="Cascadia Mono" w:hAnsi="Cascadia Mono" w:cs="Cascadia Mono"/>
          <w:sz w:val="19"/>
          <w:szCs w:val="19"/>
        </w:rPr>
        <w:t>UserRepository _userRepository;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UserService</w:t>
      </w:r>
      <w:r>
        <w:rPr>
          <w:rFonts w:ascii="Cascadia Mono" w:hAnsi="Cascadia Mono" w:cs="Cascadia Mono"/>
          <w:sz w:val="19"/>
          <w:szCs w:val="19"/>
        </w:rPr>
        <w:t>(IUserRepository userRepository)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{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_userRepository = userRepository;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}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#endregion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#region</w:t>
      </w:r>
      <w:r>
        <w:rPr>
          <w:rFonts w:ascii="Cascadia Mono" w:hAnsi="Cascadia Mono" w:cs="Cascadia Mono"/>
          <w:sz w:val="19"/>
          <w:szCs w:val="19"/>
        </w:rPr>
        <w:t xml:space="preserve"> User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sz w:val="19"/>
          <w:szCs w:val="19"/>
        </w:rPr>
        <w:t xml:space="preserve"> Task&lt;IEnumerable&lt;User&gt;&gt; GetAllUsersAsync()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lastRenderedPageBreak/>
        <w:t xml:space="preserve">        =&gt;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sz w:val="19"/>
          <w:szCs w:val="19"/>
        </w:rPr>
        <w:t xml:space="preserve"> _userRepository.GetAllUsersAsync();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sz w:val="19"/>
          <w:szCs w:val="19"/>
        </w:rPr>
        <w:t xml:space="preserve"> Task&lt;User?&gt; GetUserByUserIdAsync(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sz w:val="19"/>
          <w:szCs w:val="19"/>
        </w:rPr>
        <w:t xml:space="preserve"> userId)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=&gt;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sz w:val="19"/>
          <w:szCs w:val="19"/>
        </w:rPr>
        <w:t xml:space="preserve"> _userRepository.GetUserByUserIdAsync(userId);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#endregion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:rsidR="00D21F0D" w:rsidRDefault="00D21F0D" w:rsidP="00D21F0D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:rsidR="003476CB" w:rsidRDefault="003639D5" w:rsidP="003639D5">
      <w:pPr>
        <w:pStyle w:val="Heading1"/>
        <w:rPr>
          <w:rtl/>
        </w:rPr>
      </w:pPr>
      <w:r>
        <w:rPr>
          <w:rFonts w:hint="cs"/>
          <w:rtl/>
        </w:rPr>
        <w:t>تزریق وابستگی ها</w:t>
      </w:r>
    </w:p>
    <w:p w:rsidR="003639D5" w:rsidRDefault="003639D5" w:rsidP="003639D5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یک کلاس با نام </w:t>
      </w:r>
      <w:r>
        <w:rPr>
          <w:lang w:bidi="fa-IR"/>
        </w:rPr>
        <w:t>DependencyContainer</w:t>
      </w:r>
      <w:r>
        <w:rPr>
          <w:rFonts w:hint="cs"/>
          <w:rtl/>
          <w:lang w:bidi="fa-IR"/>
        </w:rPr>
        <w:t xml:space="preserve"> در مسیر زیر ایجاد می کنیم.</w:t>
      </w:r>
    </w:p>
    <w:p w:rsidR="003639D5" w:rsidRDefault="003639D5" w:rsidP="003639D5">
      <w:pPr>
        <w:bidi w:val="0"/>
        <w:rPr>
          <w:lang w:bidi="fa-IR"/>
        </w:rPr>
      </w:pPr>
      <w:r>
        <w:rPr>
          <w:lang w:bidi="fa-IR"/>
        </w:rPr>
        <w:t xml:space="preserve">IOC &gt; Dependencies &gt; </w:t>
      </w:r>
      <w:r>
        <w:rPr>
          <w:lang w:bidi="fa-IR"/>
        </w:rPr>
        <w:t>DependencyContainer</w:t>
      </w:r>
    </w:p>
    <w:p w:rsidR="003639D5" w:rsidRDefault="003639D5" w:rsidP="003639D5">
      <w:pPr>
        <w:rPr>
          <w:rtl/>
          <w:lang w:bidi="fa-IR"/>
        </w:rPr>
      </w:pPr>
      <w:r>
        <w:rPr>
          <w:rFonts w:hint="cs"/>
          <w:rtl/>
          <w:lang w:bidi="fa-IR"/>
        </w:rPr>
        <w:t>در  این کلاس تمام سروریس ها و ریپوزیتوری هایی که ساخته ایم را در این کلاس ثبت می کنیم.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Application.Services.Implementation;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Application.Services.Interfaces;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Data.Repositories;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Domain.Interfaces;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Microsoft.Extensions.DependencyInjection;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System;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System.Collections.Generic;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System.Linq;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System.Text;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System.Threading.Tasks;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sz w:val="19"/>
          <w:szCs w:val="19"/>
        </w:rPr>
        <w:t xml:space="preserve"> IOC.Dependencies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{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DependencyContainer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{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sz w:val="19"/>
          <w:szCs w:val="19"/>
        </w:rPr>
        <w:t xml:space="preserve"> RegisterServices(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sz w:val="19"/>
          <w:szCs w:val="19"/>
        </w:rPr>
        <w:t xml:space="preserve"> IServiceCollection services)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{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</w:rPr>
        <w:t>#region</w:t>
      </w:r>
      <w:r>
        <w:rPr>
          <w:rFonts w:ascii="Cascadia Mono" w:hAnsi="Cascadia Mono" w:cs="Cascadia Mono"/>
          <w:sz w:val="19"/>
          <w:szCs w:val="19"/>
        </w:rPr>
        <w:t xml:space="preserve"> Service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services.AddScoped&lt;IUserService, UserService&gt;();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</w:rPr>
        <w:t>#endregion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</w:rPr>
        <w:t>#region</w:t>
      </w:r>
      <w:r>
        <w:rPr>
          <w:rFonts w:ascii="Cascadia Mono" w:hAnsi="Cascadia Mono" w:cs="Cascadia Mono"/>
          <w:sz w:val="19"/>
          <w:szCs w:val="19"/>
        </w:rPr>
        <w:t xml:space="preserve"> Repository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services.AddScoped&lt;IUserRepository, UserRepository&gt;();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</w:rPr>
        <w:t>#endregion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}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4A6785" w:rsidRDefault="004A6785" w:rsidP="004A6785">
      <w:pPr>
        <w:pStyle w:val="Heading1"/>
        <w:rPr>
          <w:rtl/>
        </w:rPr>
      </w:pPr>
      <w:r>
        <w:rPr>
          <w:rFonts w:hint="cs"/>
          <w:rtl/>
        </w:rPr>
        <w:lastRenderedPageBreak/>
        <w:t>معرفی سروریس ها</w:t>
      </w:r>
    </w:p>
    <w:p w:rsidR="004A6785" w:rsidRDefault="004A6785" w:rsidP="004A6785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برای معرفی سروریس ها در </w:t>
      </w:r>
      <w:r>
        <w:rPr>
          <w:lang w:bidi="fa-IR"/>
        </w:rPr>
        <w:t>Program.cs</w:t>
      </w:r>
      <w:r>
        <w:rPr>
          <w:rFonts w:hint="cs"/>
          <w:rtl/>
          <w:lang w:bidi="fa-IR"/>
        </w:rPr>
        <w:t xml:space="preserve"> کد زیر را در مسیر زیر قرار می دهیم.</w:t>
      </w:r>
    </w:p>
    <w:p w:rsidR="004A6785" w:rsidRDefault="004A6785" w:rsidP="004A6785">
      <w:pPr>
        <w:bidi w:val="0"/>
        <w:rPr>
          <w:lang w:bidi="fa-IR"/>
        </w:rPr>
      </w:pPr>
      <w:r>
        <w:rPr>
          <w:lang w:bidi="fa-IR"/>
        </w:rPr>
        <w:t>Presentations &gt; Program.cs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#region</w:t>
      </w:r>
      <w:r>
        <w:rPr>
          <w:rFonts w:ascii="Cascadia Mono" w:hAnsi="Cascadia Mono" w:cs="Cascadia Mono"/>
          <w:sz w:val="19"/>
          <w:szCs w:val="19"/>
        </w:rPr>
        <w:t xml:space="preserve"> Add Services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builder.Services.RegisterServices();</w:t>
      </w: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4A6785" w:rsidRDefault="004A6785" w:rsidP="004A6785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#endregion</w:t>
      </w:r>
    </w:p>
    <w:p w:rsidR="004A6785" w:rsidRDefault="004A6785" w:rsidP="00284998">
      <w:pPr>
        <w:rPr>
          <w:lang w:bidi="fa-IR"/>
        </w:rPr>
      </w:pPr>
    </w:p>
    <w:p w:rsidR="00284998" w:rsidRDefault="00284998" w:rsidP="00284998">
      <w:pPr>
        <w:pStyle w:val="Heading1"/>
        <w:rPr>
          <w:rtl/>
        </w:rPr>
      </w:pPr>
      <w:r>
        <w:rPr>
          <w:rFonts w:hint="cs"/>
          <w:rtl/>
        </w:rPr>
        <w:t xml:space="preserve">ساخت کنترلر </w:t>
      </w:r>
      <w:r>
        <w:t>API</w:t>
      </w:r>
    </w:p>
    <w:p w:rsidR="00284998" w:rsidRDefault="00284998" w:rsidP="0028499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یک کنترلر با نوع </w:t>
      </w:r>
      <w:r>
        <w:rPr>
          <w:lang w:bidi="fa-IR"/>
        </w:rPr>
        <w:t>API</w:t>
      </w:r>
      <w:r>
        <w:rPr>
          <w:rFonts w:hint="cs"/>
          <w:rtl/>
          <w:lang w:bidi="fa-IR"/>
        </w:rPr>
        <w:t xml:space="preserve"> و با ویژگی </w:t>
      </w:r>
      <w:r>
        <w:rPr>
          <w:lang w:bidi="fa-IR"/>
        </w:rPr>
        <w:t>read/write action</w:t>
      </w:r>
      <w:r>
        <w:rPr>
          <w:rFonts w:hint="cs"/>
          <w:rtl/>
          <w:lang w:bidi="fa-IR"/>
        </w:rPr>
        <w:t xml:space="preserve"> ایجاد می کنیم.</w:t>
      </w:r>
    </w:p>
    <w:p w:rsidR="00284998" w:rsidRDefault="00284998" w:rsidP="00284998">
      <w:pPr>
        <w:rPr>
          <w:rFonts w:hint="cs"/>
          <w:rtl/>
          <w:lang w:bidi="fa-IR"/>
        </w:rPr>
      </w:pP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Application.Services.Interfaces;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Domain.Entites.User;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sz w:val="19"/>
          <w:szCs w:val="19"/>
        </w:rPr>
        <w:t xml:space="preserve"> Microsoft.AspNetCore.Mvc;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For more information on enabling Web API for empty projects, visit https://go.microsoft.com/fwlink/?LinkID=397860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sz w:val="19"/>
          <w:szCs w:val="19"/>
        </w:rPr>
        <w:t xml:space="preserve"> DatingApp.Api.Controllers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{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UserController</w:t>
      </w:r>
      <w:r>
        <w:rPr>
          <w:rFonts w:ascii="Cascadia Mono" w:hAnsi="Cascadia Mono" w:cs="Cascadia Mono"/>
          <w:sz w:val="19"/>
          <w:szCs w:val="19"/>
        </w:rPr>
        <w:t xml:space="preserve"> : BaseSiteController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{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#region</w:t>
      </w:r>
      <w:r>
        <w:rPr>
          <w:rFonts w:ascii="Cascadia Mono" w:hAnsi="Cascadia Mono" w:cs="Cascadia Mono"/>
          <w:sz w:val="19"/>
          <w:szCs w:val="19"/>
        </w:rPr>
        <w:t xml:space="preserve"> Constructor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r>
        <w:rPr>
          <w:rFonts w:ascii="Cascadia Mono" w:hAnsi="Cascadia Mono" w:cs="Cascadia Mono"/>
          <w:sz w:val="19"/>
          <w:szCs w:val="19"/>
        </w:rPr>
        <w:t xml:space="preserve"> IUserService _userService;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UserController</w:t>
      </w:r>
      <w:r>
        <w:rPr>
          <w:rFonts w:ascii="Cascadia Mono" w:hAnsi="Cascadia Mono" w:cs="Cascadia Mono"/>
          <w:sz w:val="19"/>
          <w:szCs w:val="19"/>
        </w:rPr>
        <w:t>(IUserService userService)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{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_userService = userService;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}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#endregion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GET: api/&lt;UserController&gt;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[HttpGet]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sz w:val="19"/>
          <w:szCs w:val="19"/>
        </w:rPr>
        <w:t xml:space="preserve"> Task&lt;IEnumerable&lt;User&gt;&gt; Get()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{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sz w:val="19"/>
          <w:szCs w:val="19"/>
        </w:rPr>
        <w:t xml:space="preserve"> _userService.GetAllUsersAsync();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}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GET api/&lt;UserController&gt;/5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[HttpGet(</w:t>
      </w:r>
      <w:r>
        <w:rPr>
          <w:rFonts w:ascii="Cascadia Mono" w:hAnsi="Cascadia Mono" w:cs="Cascadia Mono"/>
          <w:color w:val="A31515"/>
          <w:sz w:val="19"/>
          <w:szCs w:val="19"/>
        </w:rPr>
        <w:t>"{id}"</w:t>
      </w:r>
      <w:r>
        <w:rPr>
          <w:rFonts w:ascii="Cascadia Mono" w:hAnsi="Cascadia Mono" w:cs="Cascadia Mono"/>
          <w:sz w:val="19"/>
          <w:szCs w:val="19"/>
        </w:rPr>
        <w:t>)]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sz w:val="19"/>
          <w:szCs w:val="19"/>
        </w:rPr>
        <w:t xml:space="preserve"> Task&lt;User?&gt; Get(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sz w:val="19"/>
          <w:szCs w:val="19"/>
        </w:rPr>
        <w:t xml:space="preserve"> id)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{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sz w:val="19"/>
          <w:szCs w:val="19"/>
        </w:rPr>
        <w:t xml:space="preserve"> _userService.GetUserByUserIdAsync(id);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}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POST api/&lt;UserController&gt;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[HttpPost]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sz w:val="19"/>
          <w:szCs w:val="19"/>
        </w:rPr>
        <w:t xml:space="preserve"> Post([FromBody]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sz w:val="19"/>
          <w:szCs w:val="19"/>
        </w:rPr>
        <w:t xml:space="preserve"> value)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{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lastRenderedPageBreak/>
        <w:t xml:space="preserve">        }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PUT api/&lt;UserController&gt;/5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[HttpPut(</w:t>
      </w:r>
      <w:r>
        <w:rPr>
          <w:rFonts w:ascii="Cascadia Mono" w:hAnsi="Cascadia Mono" w:cs="Cascadia Mono"/>
          <w:color w:val="A31515"/>
          <w:sz w:val="19"/>
          <w:szCs w:val="19"/>
        </w:rPr>
        <w:t>"{id}"</w:t>
      </w:r>
      <w:r>
        <w:rPr>
          <w:rFonts w:ascii="Cascadia Mono" w:hAnsi="Cascadia Mono" w:cs="Cascadia Mono"/>
          <w:sz w:val="19"/>
          <w:szCs w:val="19"/>
        </w:rPr>
        <w:t>)]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sz w:val="19"/>
          <w:szCs w:val="19"/>
        </w:rPr>
        <w:t xml:space="preserve"> Put(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sz w:val="19"/>
          <w:szCs w:val="19"/>
        </w:rPr>
        <w:t xml:space="preserve"> id, [FromBody]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sz w:val="19"/>
          <w:szCs w:val="19"/>
        </w:rPr>
        <w:t xml:space="preserve"> value)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{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}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DELETE api/&lt;UserController&gt;/5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[HttpDelete(</w:t>
      </w:r>
      <w:r>
        <w:rPr>
          <w:rFonts w:ascii="Cascadia Mono" w:hAnsi="Cascadia Mono" w:cs="Cascadia Mono"/>
          <w:color w:val="A31515"/>
          <w:sz w:val="19"/>
          <w:szCs w:val="19"/>
        </w:rPr>
        <w:t>"{id}"</w:t>
      </w:r>
      <w:r>
        <w:rPr>
          <w:rFonts w:ascii="Cascadia Mono" w:hAnsi="Cascadia Mono" w:cs="Cascadia Mono"/>
          <w:sz w:val="19"/>
          <w:szCs w:val="19"/>
        </w:rPr>
        <w:t>)]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sz w:val="19"/>
          <w:szCs w:val="19"/>
        </w:rPr>
        <w:t xml:space="preserve"> Delete(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sz w:val="19"/>
          <w:szCs w:val="19"/>
        </w:rPr>
        <w:t xml:space="preserve"> id)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{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}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:rsidR="00284998" w:rsidRDefault="00284998" w:rsidP="00284998">
      <w:pPr>
        <w:autoSpaceDE w:val="0"/>
        <w:autoSpaceDN w:val="0"/>
        <w:bidi w:val="0"/>
        <w:adjustRightInd w:val="0"/>
        <w:spacing w:after="0"/>
        <w:jc w:val="left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:rsidR="00284998" w:rsidRDefault="00284998" w:rsidP="0028499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کد متد </w:t>
      </w:r>
      <w:r w:rsidR="003477B1">
        <w:rPr>
          <w:lang w:bidi="fa-IR"/>
        </w:rPr>
        <w:t>Get</w:t>
      </w:r>
      <w:r w:rsidR="003477B1">
        <w:rPr>
          <w:rFonts w:hint="cs"/>
          <w:rtl/>
          <w:lang w:bidi="fa-IR"/>
        </w:rPr>
        <w:t xml:space="preserve"> به دو شکل استفاده شده است، تمام یوزر ها و یک یوزر خاص با </w:t>
      </w:r>
      <w:r w:rsidR="003477B1">
        <w:rPr>
          <w:lang w:bidi="fa-IR"/>
        </w:rPr>
        <w:t>ID</w:t>
      </w:r>
      <w:r w:rsidR="003477B1">
        <w:rPr>
          <w:rFonts w:hint="cs"/>
          <w:rtl/>
          <w:lang w:bidi="fa-IR"/>
        </w:rPr>
        <w:t xml:space="preserve"> مشخص.</w:t>
      </w:r>
    </w:p>
    <w:p w:rsidR="00034D04" w:rsidRPr="00284998" w:rsidRDefault="00034D04" w:rsidP="00284998">
      <w:pPr>
        <w:rPr>
          <w:rFonts w:hint="cs"/>
          <w:rtl/>
          <w:lang w:bidi="fa-IR"/>
        </w:rPr>
      </w:pPr>
      <w:bookmarkStart w:id="1" w:name="_GoBack"/>
      <w:bookmarkEnd w:id="1"/>
    </w:p>
    <w:sectPr w:rsidR="00034D04" w:rsidRPr="00284998" w:rsidSect="00A51EC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notePr>
        <w:numRestart w:val="eachPage"/>
      </w:footnotePr>
      <w:pgSz w:w="11906" w:h="16838" w:code="9"/>
      <w:pgMar w:top="1260" w:right="851" w:bottom="1418" w:left="851" w:header="450" w:footer="454" w:gutter="284"/>
      <w:pgNumType w:start="1"/>
      <w:cols w:space="708"/>
      <w:bidi/>
      <w:rtlGutter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30DD" w:rsidRDefault="00E230DD" w:rsidP="00330CE0">
      <w:r>
        <w:separator/>
      </w:r>
    </w:p>
  </w:endnote>
  <w:endnote w:type="continuationSeparator" w:id="0">
    <w:p w:rsidR="00E230DD" w:rsidRDefault="00E230DD" w:rsidP="00330C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0201" w:rsidRDefault="00890201" w:rsidP="00330CE0"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3310255</wp:posOffset>
              </wp:positionH>
              <wp:positionV relativeFrom="paragraph">
                <wp:posOffset>-208654</wp:posOffset>
              </wp:positionV>
              <wp:extent cx="948055" cy="385445"/>
              <wp:effectExtent l="0" t="0" r="0" b="0"/>
              <wp:wrapNone/>
              <wp:docPr id="62" name="Page No. Fram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8055" cy="38544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bidiVisual/>
                            <w:tblW w:w="1248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24"/>
                            <w:gridCol w:w="624"/>
                          </w:tblGrid>
                          <w:tr w:rsidR="00890201" w:rsidTr="00D01107">
                            <w:trPr>
                              <w:trHeight w:hRule="exact" w:val="340"/>
                            </w:trPr>
                            <w:tc>
                              <w:tcPr>
                                <w:tcW w:w="624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single" w:sz="8" w:space="0" w:color="034EA2"/>
                                </w:tcBorders>
                                <w:vAlign w:val="center"/>
                              </w:tcPr>
                              <w:p w:rsidR="00890201" w:rsidRPr="000C6B40" w:rsidRDefault="00890201" w:rsidP="0068395F">
                                <w:pPr>
                                  <w:jc w:val="center"/>
                                  <w:rPr>
                                    <w:b/>
                                    <w:bCs/>
                                    <w:rtl/>
                                    <w:lang w:bidi="fa-IR"/>
                                  </w:rPr>
                                </w:pPr>
                                <w:r w:rsidRPr="000C6B40">
                                  <w:rPr>
                                    <w:b/>
                                    <w:bCs/>
                                  </w:rPr>
                                  <w:fldChar w:fldCharType="begin"/>
                                </w:r>
                                <w:r w:rsidRPr="000C6B40">
                                  <w:rPr>
                                    <w:b/>
                                    <w:bCs/>
                                  </w:rPr>
                                  <w:instrText xml:space="preserve"> PAGE   \* MERGEFORMAT </w:instrText>
                                </w:r>
                                <w:r w:rsidRPr="000C6B40">
                                  <w:rPr>
                                    <w:b/>
                                    <w:bCs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rtl/>
                                  </w:rPr>
                                  <w:t>2</w:t>
                                </w:r>
                                <w:r w:rsidRPr="000C6B40">
                                  <w:rPr>
                                    <w:b/>
                                    <w:bCs/>
                                    <w:noProof/>
                                  </w:rPr>
                                  <w:fldChar w:fldCharType="end"/>
                                </w:r>
                              </w:p>
                            </w:tc>
                            <w:sdt>
                              <w:sdtPr>
                                <w:rPr>
                                  <w:rtl/>
                                </w:rPr>
                                <w:alias w:val="Keywords"/>
                                <w:tag w:val=""/>
                                <w:id w:val="-471983500"/>
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624" w:type="dxa"/>
                                    <w:tcBorders>
                                      <w:top w:val="nil"/>
                                      <w:left w:val="single" w:sz="8" w:space="0" w:color="034EA2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890201" w:rsidRDefault="00890201" w:rsidP="00D01107">
                                    <w:pPr>
                                      <w:jc w:val="center"/>
                                      <w:rPr>
                                        <w:rtl/>
                                      </w:rPr>
                                    </w:pPr>
                                    <w:r>
                                      <w:t>XX</w:t>
                                    </w:r>
                                  </w:p>
                                </w:tc>
                              </w:sdtContent>
                            </w:sdt>
                          </w:tr>
                        </w:tbl>
                        <w:p w:rsidR="00890201" w:rsidRDefault="00890201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Page No. Frame" o:spid="_x0000_s1028" type="#_x0000_t202" style="position:absolute;left:0;text-align:left;margin-left:260.65pt;margin-top:-16.45pt;width:74.65pt;height:30.35pt;z-index:2516633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nqjNAIAAF4EAAAOAAAAZHJzL2Uyb0RvYy54bWysVN9v2jAQfp+0/8Hy+0igSUcjQsVaMU1C&#10;LRKt+mwcm0RyfJ5tSNhfv7MDFHV7mvZi7lfu7rvvjtl93ypyENY1oEs6HqWUCM2havSupK8vyy9T&#10;SpxnumIKtCjpUTh6P//8adaZQkygBlUJSzCJdkVnSlp7b4okcbwWLXMjMEKjU4JtmUfV7pLKsg6z&#10;tyqZpOlt0oGtjAUunEPr4+Ck85hfSsH9s5ROeKJKir35+Nr4bsObzGes2Flm6oaf2mD/0EXLGo1F&#10;L6kemWdkb5s/UrUNt+BA+hGHNgEpGy4iBkQzTj+g2dTMiIgFh+PMZUzu/6XlT4e1JU1V0tsJJZq1&#10;yNGa7QR5ghFZWtTDiDrjCozcGIz1/Tfokeqz3aExIO+lbcMvYiLox2EfLwMWvSccjXfZNM1zSji6&#10;bqZ5luUhS/L+sbHOfxfQkiCU1CJ/cazssHJ+CD2HhFoalo1SkUOlSYcgbvI0fnDxYHKlsUaAMLQa&#10;JN9v+4j6AmML1RHRWRhWxBm+bLCHFXN+zSzuBALCPffP+EgFWAtOEiU12F9/s4d4pAq9lHS4YyV1&#10;P/fMCkrUD40k3o2zLCxlVLL86wQVe+3ZXnv0vn0AXOMxXpThUQzxXp1FaaF9w3NYhKroYppj7ZJy&#10;b8/Kgx92Hw+Ki8UihuEiGuZXemN4SB7mGmb80r8xa05EeGTwCc77yIoPfAyxAyOLvQfZRLLCpIe5&#10;ngjAJY50nw4uXMm1HqPe/xbmvwEAAP//AwBQSwMEFAAGAAgAAAAhABrSJl7iAAAACgEAAA8AAABk&#10;cnMvZG93bnJldi54bWxMj8FOwzAQRO9I/IO1SFxQazeFpIRsKlQJKYdcWhASNzde4qixHWI3DX+P&#10;OcFxNU8zb4vtbHo20eg7ZxFWSwGMbONUZ1uEt9eXxQaYD9Iq2TtLCN/kYVteXxUyV+5i9zQdQsti&#10;ifW5RNAhDDnnvtFkpF+6gWzMPt1oZIjn2HI1ykssNz1PhEi5kZ2NC1oOtNPUnA5ngzC9V/dqP+kw&#10;3u3qSlSn+iv7qBFvb+bnJ2CB5vAHw69+VIcyOh3d2SrPeoSHZLWOKMJinTwCi0SaiRTYESHJNsDL&#10;gv9/ofwBAAD//wMAUEsBAi0AFAAGAAgAAAAhALaDOJL+AAAA4QEAABMAAAAAAAAAAAAAAAAAAAAA&#10;AFtDb250ZW50X1R5cGVzXS54bWxQSwECLQAUAAYACAAAACEAOP0h/9YAAACUAQAACwAAAAAAAAAA&#10;AAAAAAAvAQAAX3JlbHMvLnJlbHNQSwECLQAUAAYACAAAACEAh6Z6ozQCAABeBAAADgAAAAAAAAAA&#10;AAAAAAAuAgAAZHJzL2Uyb0RvYy54bWxQSwECLQAUAAYACAAAACEAGtImXuIAAAAKAQAADwAAAAAA&#10;AAAAAAAAAACOBAAAZHJzL2Rvd25yZXYueG1sUEsFBgAAAAAEAAQA8wAAAJ0FAAAAAA==&#10;" filled="f" stroked="f" strokeweight=".5pt">
              <v:textbox>
                <w:txbxContent>
                  <w:tbl>
                    <w:tblPr>
                      <w:tblStyle w:val="TableGrid"/>
                      <w:bidiVisual/>
                      <w:tblW w:w="1248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624"/>
                      <w:gridCol w:w="624"/>
                    </w:tblGrid>
                    <w:tr w:rsidR="00890201" w:rsidTr="00D01107">
                      <w:trPr>
                        <w:trHeight w:hRule="exact" w:val="340"/>
                      </w:trPr>
                      <w:tc>
                        <w:tcPr>
                          <w:tcW w:w="624" w:type="dxa"/>
                          <w:tcBorders>
                            <w:top w:val="nil"/>
                            <w:left w:val="nil"/>
                            <w:bottom w:val="nil"/>
                            <w:right w:val="single" w:sz="8" w:space="0" w:color="034EA2"/>
                          </w:tcBorders>
                          <w:vAlign w:val="center"/>
                        </w:tcPr>
                        <w:p w:rsidR="00890201" w:rsidRPr="000C6B40" w:rsidRDefault="00890201" w:rsidP="0068395F">
                          <w:pPr>
                            <w:jc w:val="center"/>
                            <w:rPr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0C6B40">
                            <w:rPr>
                              <w:b/>
                              <w:bCs/>
                            </w:rPr>
                            <w:fldChar w:fldCharType="begin"/>
                          </w:r>
                          <w:r w:rsidRPr="000C6B40">
                            <w:rPr>
                              <w:b/>
                              <w:bCs/>
                            </w:rPr>
                            <w:instrText xml:space="preserve"> PAGE   \* MERGEFORMAT </w:instrText>
                          </w:r>
                          <w:r w:rsidRPr="000C6B40">
                            <w:rPr>
                              <w:b/>
                              <w:bCs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noProof/>
                              <w:rtl/>
                            </w:rPr>
                            <w:t>2</w:t>
                          </w:r>
                          <w:r w:rsidRPr="000C6B40">
                            <w:rPr>
                              <w:b/>
                              <w:bCs/>
                              <w:noProof/>
                            </w:rPr>
                            <w:fldChar w:fldCharType="end"/>
                          </w:r>
                        </w:p>
                      </w:tc>
                      <w:sdt>
                        <w:sdtPr>
                          <w:rPr>
                            <w:rtl/>
                          </w:rPr>
                          <w:alias w:val="Keywords"/>
                          <w:tag w:val=""/>
                          <w:id w:val="-471983500"/>
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<w:text/>
                        </w:sdtPr>
                        <w:sdtEndPr/>
                        <w:sdtContent>
                          <w:tc>
                            <w:tcPr>
                              <w:tcW w:w="624" w:type="dxa"/>
                              <w:tcBorders>
                                <w:top w:val="nil"/>
                                <w:left w:val="single" w:sz="8" w:space="0" w:color="034EA2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890201" w:rsidRDefault="00890201" w:rsidP="00D01107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>
                                <w:t>XX</w:t>
                              </w:r>
                            </w:p>
                          </w:tc>
                        </w:sdtContent>
                      </w:sdt>
                    </w:tr>
                  </w:tbl>
                  <w:p w:rsidR="00890201" w:rsidRDefault="00890201"/>
                </w:txbxContent>
              </v:textbox>
              <w10:wrap anchorx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2F24718" wp14:editId="239E27AE">
              <wp:simplePos x="0" y="0"/>
              <wp:positionH relativeFrom="margin">
                <wp:align>center</wp:align>
              </wp:positionH>
              <wp:positionV relativeFrom="paragraph">
                <wp:posOffset>-65405</wp:posOffset>
              </wp:positionV>
              <wp:extent cx="6904355" cy="497205"/>
              <wp:effectExtent l="0" t="0" r="0" b="0"/>
              <wp:wrapNone/>
              <wp:docPr id="28" name="Foot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6904355" cy="497205"/>
                        <a:chOff x="0" y="130868"/>
                        <a:chExt cx="6908830" cy="494419"/>
                      </a:xfrm>
                    </wpg:grpSpPr>
                    <pic:pic xmlns:pic="http://schemas.openxmlformats.org/drawingml/2006/picture">
                      <pic:nvPicPr>
                        <pic:cNvPr id="31" name="Logo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343" t="3130" r="1927" b="6128"/>
                        <a:stretch/>
                      </pic:blipFill>
                      <pic:spPr bwMode="auto">
                        <a:xfrm flipH="1">
                          <a:off x="0" y="156950"/>
                          <a:ext cx="2287905" cy="4679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wpg:grpSp>
                      <wpg:cNvPr id="32" name="Dark Blue Bar"/>
                      <wpg:cNvGrpSpPr/>
                      <wpg:grpSpPr>
                        <a:xfrm>
                          <a:off x="2408830" y="393512"/>
                          <a:ext cx="4500000" cy="231775"/>
                          <a:chOff x="0" y="11374"/>
                          <a:chExt cx="4500000" cy="231775"/>
                        </a:xfrm>
                      </wpg:grpSpPr>
                      <wps:wsp>
                        <wps:cNvPr id="47" name="Dark Blue Bar"/>
                        <wps:cNvSpPr/>
                        <wps:spPr>
                          <a:xfrm>
                            <a:off x="0" y="61415"/>
                            <a:ext cx="4500000" cy="179941"/>
                          </a:xfrm>
                          <a:prstGeom prst="rect">
                            <a:avLst/>
                          </a:prstGeom>
                          <a:solidFill>
                            <a:srgbClr val="034EA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90201" w:rsidRDefault="00890201" w:rsidP="00D61F2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Copyright"/>
                        <wps:cNvSpPr txBox="1"/>
                        <wps:spPr>
                          <a:xfrm>
                            <a:off x="812042" y="11374"/>
                            <a:ext cx="2880000" cy="231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90201" w:rsidRPr="00F822BB" w:rsidRDefault="00890201" w:rsidP="00D61F21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2"/>
                                  <w:szCs w:val="16"/>
                                </w:rPr>
                              </w:pPr>
                              <w:r w:rsidRPr="00F822BB"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  <w:rtl/>
                                </w:rPr>
                                <w:t>تمامی حقوق مادی و معنوی این اثر، متعلق به شرکت خدمات انفورماتیک است.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54" name="Light Blue Bar"/>
                      <wpg:cNvGrpSpPr/>
                      <wpg:grpSpPr>
                        <a:xfrm>
                          <a:off x="2408830" y="130868"/>
                          <a:ext cx="4500000" cy="287689"/>
                          <a:chOff x="0" y="-5610"/>
                          <a:chExt cx="4500000" cy="287689"/>
                        </a:xfrm>
                      </wpg:grpSpPr>
                      <wps:wsp>
                        <wps:cNvPr id="55" name="Light Blue Bar"/>
                        <wps:cNvSpPr/>
                        <wps:spPr>
                          <a:xfrm>
                            <a:off x="0" y="54591"/>
                            <a:ext cx="4500000" cy="179405"/>
                          </a:xfrm>
                          <a:prstGeom prst="rect">
                            <a:avLst/>
                          </a:prstGeom>
                          <a:solidFill>
                            <a:srgbClr val="00AEE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Web Address"/>
                        <wps:cNvSpPr txBox="1"/>
                        <wps:spPr>
                          <a:xfrm>
                            <a:off x="2618466" y="-5610"/>
                            <a:ext cx="1042221" cy="28768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90201" w:rsidRPr="00330CE0" w:rsidRDefault="00890201" w:rsidP="00D61F21">
                              <w:pPr>
                                <w:bidi w:val="0"/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330CE0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www.isc.co.ir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ut 3"/>
                        <wps:cNvSpPr/>
                        <wps:spPr>
                          <a:xfrm>
                            <a:off x="3682991" y="47767"/>
                            <a:ext cx="360000" cy="1018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Cut 2"/>
                        <wps:cNvSpPr/>
                        <wps:spPr>
                          <a:xfrm>
                            <a:off x="2236312" y="47767"/>
                            <a:ext cx="360000" cy="1018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Cut 1"/>
                        <wps:cNvSpPr/>
                        <wps:spPr>
                          <a:xfrm>
                            <a:off x="701465" y="47719"/>
                            <a:ext cx="864560" cy="1018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2F24718" id="Footer" o:spid="_x0000_s1029" style="position:absolute;left:0;text-align:left;margin-left:0;margin-top:-5.15pt;width:543.65pt;height:39.15pt;flip:x;z-index:251659264;mso-position-horizontal:center;mso-position-horizontal-relative:margin;mso-height-relative:margin" coordorigin=",1308" coordsize="69088,4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a6b+swYAAG0iAAAOAAAAZHJzL2Uyb0RvYy54bWzsWmtv2zYU/T5g/0HQ&#10;d9d60HoYdQrHcboBWRs0HfKZlilbqCRqFB07G/bfd0jqESfumvQRYJkDxKDE9733nHNJ+/WbXZFb&#10;N0zUGS8ntvvKsS1WJnyZlauJ/fvH80FkW7Wk5ZLmvGQT+5bV9puTn396va3GzONrni+ZsDBIWY+3&#10;1cReS1mNh8M6WbOC1q94xUpUplwUVOJRrIZLQbcYvciHnuMEwy0Xy0rwhNU13p6ZSvtEj5+mLJHv&#10;07Rm0sonNtYm9afQnwv1OTx5TccrQat1ljTLoF+xioJmJSbthjqjklobkT0YqsgSwWueylcJL4Y8&#10;TbOE6T1gN65zbzdvBd9Uei+r8XZVdWaCae/Z6auHTd7dXAorW05sD54qaQEfnXMumVCm2VarMVq8&#10;FdVVdSmaFyvzpHa7S0VhpXlW/QLf6/1jR9ZOm/e2My/bSSvByyB2iD8a2VaCOhKHnjMy9k/WcFLf&#10;zfWdKIjaqnnfO4p8+ND0JsSNVZOhWQUKarHd2qosGeO/MRlKD0z25dBCL7kRzG4GKR41RkHFp001&#10;gHcrKrNFlmfyVkcqzKMWVd5cZsmlMA+99X23tf4FX3G1MdVY1ZvWVO3mgiefaqvkszUtV2xaVwhv&#10;ZXhlhv3m+nFvqgW8dJ7luSW4vM7k+mpNK/jaeE1VNrsENu7F1gFDmbg948mmYKU0QBQsx4Z5Wa+z&#10;qrYtMWbFgiGuxK9L7C0BCUjMV4mslDpSEBUXtVRRpOJDY+UvL5o6TuydDmYjZzYgTjgfTGMSDkJn&#10;HhKHRO7Mnf2tertkvKkZ7EHzsyprlo63DxZ/EBgNhRjIaehaN1QThAkoLEgHVrtExJiykFprLZIP&#10;sLqiE98nvmYUHwGLDcOYsRfaFnglcIEmjIX2UjCZrFsPtV4w7q0BKmux/Y0vYRm6kVwb5gugckdB&#10;PGqIS1lOIcvzojAGmgw2gjCONbI6bCB6RC3fMl5YqgCnYA96MnoDJ5hdt03UsvNSfZZcRYypNW9a&#10;i9x12sgPCJwWDKbTs3BAyFk0OD1FaTabx8R3AzKad06r13TJt+8XdQJgLb/db2ZtD/ylwKCM2+AC&#10;j4bLND10tNYQn++10DsDdq3TfMOsU/po/lOGaljPI46hKPCbH/sj1zNB0LqJjBz1Z9zk+W4YfoYA&#10;XT8kpmuynjc+/kznzsf7/LetoKd1C2o8PQ4ZSk0PKZFmCwSMGrYnLYJoN5JxwHK64VUrG3Xjj5at&#10;O5vBGrBW4BK3scVBY7kIaWKIrh+hDdhHxnTN82ypAlrjUqwWs1w0uPfJfKp9BWvuNTuMA5i63Y8u&#10;yducGdR8YCnEVCFSo0unMaybhyYJ6NJQrkICM9PrqNAkjtlV4qN6aALKSwyoRk6x7G7sZoC2pRmk&#10;HdsgommvujKdBXWdnX9bWAOntoeemZey61xkJReHBsixq2Zm0x7Lv2MaVZS7xc4kGqqlerPgy1tg&#10;EIKkE4a6Ss4zsNMFreUlFUjDEBtILeV7fKQ5305s3pRsa83Fn4feq/YIddTa1hZp3cSu/9hQJeL5&#10;ryVAELuEYFipH8gIOQiY+27N4m5NuSlmHFQPAcPqdFG1l3lbTAUvroGZqZoVVbRMMPfETqRoH2YS&#10;z6hCDpuw6VSXTXZwUV5VyCmMO1Uwf9xdU1E14SwBhHe8BR4d32Nq01Z5qORTSEeaaRrv7dp4ACRg&#10;rP3D2WDU8eiMV7ciW61l62lQhmICS+5OOcChY0WHh+boHtENj0au5xCMBmJweypsicGLokMs2hHh&#10;k8WukzmlexbCLPAhsMa0+wJ4D/hdSPvtRo8h/Vwh3cud0fOD0j4irUBdqHD8Xtru3jmgtFG5L89R&#10;GET6eELH9w43g1HgNtnb57S969yFdL9ZldMo5Px4NCObNNp+yHRPEvcRGcUa8iZrVAnrnrUg7sQc&#10;BbsNPxnDe6pd74m7M53Pzxt12mt2FPf0e4n7kfeei/eeB/xBC/5rtrCmy6XA9VqrcU8Ucy9wIxJg&#10;QKj5HfJredOF0nueuiFAPY6xDW9+PRN8u5rro1efSL3IBFX+/9LT7rA620iry9iaaG6OJObS4EFC&#10;6geRF0PDVAyTMAxChYVezfygT0hdx43i/ZvJbxSz/XPeYtWetI5a1h1tv+tB9ahlL0vLuu81FO71&#10;LY/i9kfh3vP8wMct3hH3uLU09zsv94LqiPuXhfu4zWEV7rsrp0fhPnRcEuAAbOTefNHYy32ErzQC&#10;3OipjPUo9//1e+kj7J8L9v0tlr6b1r9p0F9zNL+/UD+auPusW/W/Ejn5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MhhfZN0AAAAIAQAADwAAAGRycy9kb3ducmV2LnhtbEyPwU7D&#10;MBBE70j8g7VI3Fq7EJUozaaqkEAIcSFA1aMbL4lFvI5itw1/j3uit1nNauZNuZ5cL440BusZYTFX&#10;IIgbbyy3CJ8fT7McRIiaje49E8IvBVhX11elLow/8Tsd69iKFMKh0AhdjEMhZWg6cjrM/UCcvG8/&#10;Oh3TObbSjPqUwl0v75RaSqctp4ZOD/TYUfNTHxzC18ZmlG13r2+qIXoxcvdc2wzx9mbarEBEmuL/&#10;M5zxEzpUiWnvD2yC6BHSkIgwW6h7EGdb5Q9J7RGWuQJZlfJyQPUHAAD//wMAUEsDBAoAAAAAAAAA&#10;IQD5iZ0CA6EAAAOhAAAUAAAAZHJzL21lZGlhL2ltYWdlMS5wbmeJUE5HDQoaCgAAAA1JSERSAAAG&#10;uQAAAXAIBgAAAAyIENcAAAFLaVRYdFhNTDpjb20uYWRvYmUueG1wAAAAAAA8P3hwYWNrZXQgYmVn&#10;aW49Iu+7vyIgaWQ9Ilc1TTBNcENlaGlIenJlU3pOVGN6a2M5ZCI/Pgo8eDp4bXBtZXRhIHhtbG5z&#10;Ong9ImFkb2JlOm5zOm1ldGEvIiB4OnhtcHRrPSJBZG9iZSBYTVAgQ29yZSA1LjYtYzEzOCA3OS4x&#10;NTk4MjQsIDIwMTYvMDkvMTQtMDE6MDk6MDEgICAgICAgICI+CiA8cmRmOlJERiB4bWxuczpyZGY9&#10;Imh0dHA6Ly93d3cudzMub3JnLzE5OTkvMDIvMjItcmRmLXN5bnRheC1ucyMiPgogIDxyZGY6RGVz&#10;Y3JpcHRpb24gcmRmOmFib3V0PSIiLz4KIDwvcmRmOlJERj4KPC94OnhtcG1ldGE+Cjw/eHBhY2tl&#10;dCBlbmQ9InIiPz4gSa46AAAgAElEQVR4nOzdd7gkRb3/8fdCLTnnHFyiJEWiEpYokkoUiRYsIoKI&#10;CuIVVFBERVARTAQlWgQlKCUY4CogiiDoRQEz8EMFkaCCILHY/f1RPTp79sxMd0/P9ITP63n2ud49&#10;PdXfZc+ema5P1bemzJo1CxERERERERERERERERlvU6ZMqbuEQuaquwARERERERERERERERGRohRy&#10;iYiIiIiIiIiIiIiIyNBRyCUiIiIiIiIiIiIiIiJDRyGXiIiIiIiIiIiIiIiIDB2FXCIiIiIiIiIi&#10;IiIiIjJ0FHKJiIiIiIiIiIiIiIjI0FHIJSIiIiIiIiIiIiIiIkNHIZeIiIiIiIiIiIiIiIgMHYVc&#10;IiIiIiIiIiIiIiIiMnQUcomIiIiIiIiIiIiIiMjQUcglIiIiIiIiIiIiIiIiQ0chl4iIiIiIiIiI&#10;iIiIiAwdhVwiIiIiIiIiIiIiIiIydBRyiYiIiIiIiIiIiIiIyNBRyCUiIiIiIiIiIiIiIiJDRyGX&#10;iIiIiIiIiIiIiIiIDB2FXCIiIiIiIiIiIiIiIjJ0FHKJiIiIiIiIiIiIiIjI0FHIJSIiIiIiIiIi&#10;IiIiIkNHIZeIiIiIiIiIiIiIiIgMHYVcIiIiIiIiIiIiIiIiMnQUcomIiIiIiIiIiIiIiMjQUcgl&#10;IiIiIiIiIiIiIiIiQ0chl4iIiIiIiIiIiIiIiAwdhVwiIiIiIiIiIiIiIiIydEzdBYiIiIiIiIiI&#10;iIiIjCpj/bLAcsDy2f9dDlgSWBxYIvu/iwPzA/MBi2b/d94OQz8NvAD8G3gKeBb4J/B34Ins1+PA&#10;X4CHgb/G4J6o8I8mUrsps2bNqrsGEREREREREREREZGhZKyfB5gGrA2sBawBrJr9Wo3OYVU/PQ88&#10;ANyf/XoA+B3wmxjcw3UWJoNhypQpdZdQiEIuEREREREREREREZEcjPWvADYENgI2yP73K4C566yr&#10;Ik8BvwbuAX4B/BK4Owb3Qq1VSV8p5BIRERERERERERERGXLG+qWBLYDNgU2AzUhtBcdJBO4Gfgb8&#10;FLg9BndfvSVJLynkEhEREREREREREREZMsb6lYHpwNbZr3VqLWhwPQrc3PgVg/tdrdVIpRRyiYiI&#10;iIiIiIiIiIgMOGP9IsD2wI7ATqTztKS4vwE3ANcDN8Tgnqi5HumCQi4RERERERERERERkQFkrJ8G&#10;7AHsDmwDTK23opEzC/g5cC3w7Rjcr2quRwpSyCUiIiIiIiIiIiIiMiCM9RsA+wB7AevVXM64+RMQ&#10;gKuAW2NwM2uuRzpQyCUiIiIiIiIiIiIiUiNj/VrAgcC+wNo1lyPJI8DVwDdIgZfCiQGkkEtERERE&#10;REREREREpM+M9UuRQq2DgM1qLkfaexC4FPAxuN/XXIs0UcglIiIiIiIiIiIiItIHxvopwPbAO4A3&#10;AvPUW5GUcCdwPnB5DO5fdRcz7hRyiYiIiIiIiIiIiIj0kLF+CeBQ4HBgWs3lSDWeA64EzovB/bju&#10;YsaVQi4RERERERERERERkR4w1q8HvBd4KzB/zeVI79wDnAVcEoN7pu5ixolCLhERERERERERERGR&#10;ChnrdwCOA3aquxbpq6eBC4HPx+AeqLuYcaCQS0RERERERERERESkS9l5W28ihVub1lyO1GsW8G3g&#10;czG4W+ouZpQp5BIRERERERERERERGXLG+vmBeeuuQ+bwVAxOwUaPKOQSERERERERERERERGRoTNs&#10;IddcdRcgIiIiIiIiIiIiIiIiUpRCLhERERERERERERERERk6CrlERERERERERERERERk6CjkEhER&#10;ERERERERERERkaGjkEtERERERERERERERESGjkIuERERERERERERERERGToKuURERERERERERERE&#10;RGToKOQSERERERERERERERGRoaOQS0RERERERERERERERIaOQi4REREREREREREREREZOgq5RERE&#10;REREREREREREZOiYugsQERERERERERERkeFkrN8C+B9g7rprGSNTgEXrLmIE/Q04Jgb3SN2FSH5T&#10;Zs2aVXcNIiIiIiIiIiIiIjJEjPVzAx8ETkIBl4yOx4EZMbjv1l1IXaZMmVJ3CYUo5BIRERERERER&#10;ERGR3Iz1qwKXAFvVXYtIj5wBHB+De7HuQvpNIZeIiIiIiIiIiIiIjCRj/Z7AxcBiddci0mP/B+wb&#10;g7uv7kL6SSGXiIiIiIiIiIiIiIyUrD3hScAJNZci0k9PkoKuG+oupF8UcomIiIiIiIiIiIjIyDDW&#10;LwFcBry+7lpEajCTdP7cZ2JwIx+oKOQSERERERERERERkZFgrN8IuAZYreZSROp2BfC2GNy/6y6k&#10;lxRyiYiIiIiIiIiIiMjQM9bvBnwdWKjuWkQGxF3AbjG4R+oupFeGLeSaq+4CRERERERERERERGSw&#10;GOvfA3wbBVwizV4N/MxYv2HdhUiinVwiIiIiIiIiIiIiAoCxfm7gC8CRddciMsCeBt4Sg7u+7kKq&#10;Nmw7uRRyiYiIiIiIiIiIiAjG+gWAK4Fd665FZAi8DBwegzu/7kKqNGwhl9oVioiIiIiIiIiIiIw5&#10;Y/0SwA9QwCWS19zAecb6k+ouZJxpJ5eIiIiIiIiIiIjIGDPWrwRcD7yy7lpEhtR5wBExuJfrLqRb&#10;w7aTSyGXiIiIiIiIiIiIyJgy1q8L3ACsVHctIgMgAv8u+drrgLfF4F6ssJ6+G7aQy9RdgIiIiIiI&#10;iIiIiIjU5glg67qLKOg54IW6ixgiT8XgtNtFRpJ2comIiIiIiIiIiIiIiMjQ7eSaq+4CRERERERE&#10;RERERERERIpSyCUiIiIiIiIiIiIiIiJDRyGXiIiIiIiIiIiIiIiIDB1TdwEiIiIiIoPCWL8UcBxw&#10;QgxOB1mLiIiIiIiIDDDt5BIRERERAYz1WwB3Ae8HVq25HBERERERERHpQDu5RGTgGOvnAU4B/hGD&#10;O6XuekRkOBnr5yX9LDkQWD8G90TNJckAM9YfBnwZmJr91gI1liMiIiIiIiIiOSjkkpFlrJ8f2BXY&#10;NAZ3fN31SD7G+lWAK4HNgKtrLkdEhpSxfnkgAJtmv7USoJBL5mCsN8AZwFF11yIiIiIiIiIixSjk&#10;kpHSFGy9BdgdWBC4tNaiJDdj/VakYGuZ7LeWqLEcERlSxvqNgW8DK9Zdiww2Y/0SpIUV29ddi4iI&#10;DB9j/dzATsBBwO0xuC/UXJKIiIjI2FHIJUMva0e1M7AfYEnBVrNb+16UFGasfztwFv9tEwU6N1DG&#10;nLF+AeB04CMxuMfrrmcYGOv3Br4GzF93LTLYjPXrkcLQV9Rdi4iIDBdj/UaAI7VEXi77bV9fRSIi&#10;IiLjSyGXDKWmYGsfYE9gkTaX/7QvRUkp2erHM4B3112LyCDJAq7rgO2ArYz1O8TgHqu5rIFlrJ8C&#10;fDT7JdKWsX4P0k7vheuuRSQvY/3mwCHAu2JwL9ddj8i4yVohH0DatbXhJJf8sr8ViYiIiAgo5JIh&#10;koUhO5BWy72R9sFWw9PAvb2sS8rL2kRdQfp7FZHMhIALYH3gp8b66TG4h+qrbDBl/70uJC18EGkp&#10;C0OPBz4JTKm5HJHcsoDrBtLn34WN9Qcp6BLpvawd/l6kXVs707rTxOMxuEf6VpgMJWP9PDG4F+uu&#10;Q0REZNQo5JKBZ6zfhBRs7cd/W0HkdbsmAAaTsX5d4FpgWt21iAySSQKuhmnAzQq6ZmesX4HUcu41&#10;ddcigy2bqDwf2L/uWkSKmBBwQdpJgoIukd4w1s8FbAMcDLyZfLt+tYtL2jLWLw380Fh/dgzu7Lrr&#10;kfFgrF8ZmLvuOkQkl8djcP+uu4hhpZBLBpKxfhrpAf5AYO0uhlKrwgFkrN8duAy1iRKZTZuAq0FB&#10;VxNj/aZAAJavuxYZbMb6lYBrUBgqQ2aSgKtBQZdIxYz1a5NaEb4VWKXgy39VfUUyKrKA60ZSd4az&#10;jPUo6JJeM9a/j3S+s4gMh9uN9dtqx285CrlkYGQf/PYhPVRsUdGwCrkGSNYm6jhSm6hWrT5ExlKO&#10;gKtBQRdgrN8fuACYr+5aZLAZ67cgBVzL1l2LSBFtAq4GBV0iXTLWLwXsS9q1tWkXQynkkkllC22+&#10;D6zX9NsKuqSnjPWHooBLZNhsAXwZOKzuQoaRQi6plbF+QcCSdmztTLXfkzOB2yocT7qQtYk6j2xC&#10;RkT+y1i/KPA9YMucLxnboCsLy08GTqi7Fhl8xvpdSLv95qm7FpEicgRcDQq6RAoy1s8L7EbatbUr&#10;MLWCYdWuUOaQBVw3M3mLfgVd0hPZ599z665DREp5u7H+rhjcWXUXMmy0k0L6zlg/xVi/jbH+AuBv&#10;wKWkh4uqQ9d7Y3BPVzymlGCsXxG4BQVcInPIAq4byB9wNTSCrpWqr6ocY/0CWaufno0PXIkCLsnv&#10;EBRwyZApEHA1HAB8zVivMzdE2jDWb2msPxt4BLiatNiyioDrReB3FYwjI6RDwNVwlrH+nf2pSMaB&#10;sf6VpOclfSYQGV5nGuuLzg+NPYVc0jfG+tWN9ScBDwA/Ik08LdTDW6pV4QAw1s9H2lG3Sd21iAya&#10;poBrs5JDDEzQ1dRu8SfG+g16MP7ywK2kA+BF8ppVdwEiRZQIuBoUdIlMInsGPdFY/0fS8+ERwOIV&#10;3+beGFyseEwZYjkDrgYFXVIJY/1ipBbdvZxnE5Hemwp8w1i/RN2FDBOFXNJTxvqFjPUzjPU3k8Kt&#10;jwKr9en2t/bpPrUx1m9grL/QWN/1KnVj/aLG+st7MFm+JrByxWOKDD1j/VykFoVlA66GacAPq/g5&#10;UNaE88SWAm7sQdD1quyXSBH3112ASF5dBFwNCrpE+M9zzWHG+h+RnkFPBtbo4S11Hpf8R8GAq0FB&#10;l3Qle7a8hDT/IiLDb2Xg4uy4BslBIZdULmtHON1YfxGpHeGFwLY1lDLSO7myCeQbgRnA97JJ5rJj&#10;NXaT7Ef1u0KeqnAskZERg5tJOlR0ZgXDnRmDe7GCcQqbEHA19CLoeqzCsWR83Fd3ASJ5GOun0V3A&#10;1XAA8NnuKxIZLsb6uYz1OxrrLyE9g34F2KZPt1fIJUDpgKtBQZd046OkswZFZHTsDhxbdxHDQiGX&#10;VGZCO8KbgIOBBWsq528xuAdqunfPNQVcS2W/tT1wXZmga5J2aVW3P3uI1KdeRCaIwV1KOvS8m6Dr&#10;yLoOrG4RcDVUHXQ9UtE4Ml4UcsmweAC4rIJxHiYtoBAZC8b6VxjrTwb+H/C/wIHAfH0u45d9vp8M&#10;ri9RLuBq+KKxvpe7DmUEGet3BE6suw4R6YlTjPUb113EMFDIJV0x1s9nrH+rsf4m+t+OsJ2R3cU1&#10;ScDVsB0Fg6425wFVFnRlu1U0ySjSQpdB16AGXA1VBl2PVzCGjJ8/1l2ASB4xuFnAkcA5XQzzMDA9&#10;BqfPXTLSjPULGusPzlri30+a3F2lxpK0k0saDgPuLfnamcDB+hkuRRjrlyO1KVRLM5HRNBW4rJvu&#10;XeNCIZeUYqzfyFj/RdLKeg9Mr7eiOYxkyNUm4GrIHXS1CbgapgG3V7SSTB/URdooGXQNesDVUEnQ&#10;FYN7CXiimzFk/MTg/gY8X3cdInl0GXQp4JKRlrXE38pYfwGpHeFF1NMSf6I/xeCerLsIGQwxuMdJ&#10;XVaKBl0zgYOyZwKRXLIzOC8Flq27FhHpqbWBz9VdxKBTyCW5GesXMdYfbqy/k9SS4ShgsZrLmugv&#10;wOeBr9ddSNVyBFwNHYOuHAFXw4qkHV3dBl2acBHpoGDQNSwBV0Mj6Fqry9trN5eU8XDdBYjkVTLo&#10;UsAlI8tYv5yx/njgD8CPgUOAheqtajbaxSWzKRF0KeCSsk4kfa+JyOg73Fi/R91FDDKFXNKRsf51&#10;xvoLSbu2zgE2qbmkiR4ATgO2AFaNwR0dgxupCa0CAVdDy6CrQMDVUEXQ9acuXisyNnIGXcMWcDU0&#10;gq5ufpY82sVrZXzpPDcZKgWDLgVcMnKM9XMb63cz1l9DWsT4KWCQzimaSXo2eyfw9pprkQFUIOhS&#10;wCWlGOt3Bj5Sdx0i0lcXGOuXr7uIQWXqLkAGk7F+adJE66HAujWXM5nfA1cCV8bg7q67mF4qEXA1&#10;NIKu3WNwz2ZjFQ24GhpBV9lJFE0wiuQUg7vUWA/wNeZcjDKsAVdDtz9LFHJJGSO18EXGQxZ0vdNY&#10;/xRwXIvLFHDJSDHWr0Z6/pwBdH02cMVmAbeSWoN9Mwb3WM31yICLwT1urN8auJ7Jn78VcEkp2dnp&#10;OodLZPwsRQq6ds2eFaSJQi6ZjbH+dcDRgCUdbjdIGsHWFTG4e+ouph+M9StTLuBq2A74nrG+sYW9&#10;1QfsPBqT05tkZ5wU8VDJe4qMpRZBV20BV2YN4FUVjLM88GrKtTFVyCVl/LXuAkTKisEdn70fTAy6&#10;FHDJyDDW70XaFbUjgzVp2wi2rgCujsHp/UQmZazfHDgeOLCxwBQgBvdktuNm4kLTlgFXtuD4K8C7&#10;Y3B6jpbJHAH8pu4iRKQW85Pmem+su5BBo5BLJjqTwWpH+AAp2Lo8BjeO/c4fAq4ifYgpYyZwWQzu&#10;ZQBj/cXA5l3Ucy3lJpm1k0ukoKag62LSQ26dARcxuLuN9dvSXfDeeKC/suTriwbsIqD3IBlykwRd&#10;CrhkZBjrDek85XnqrqXJz0jPoF8ftTb4Ur0s4LoBWIQJnVQAYnBPTQi6OgVcNwLrAxtk3Q8UdMls&#10;YnAn1F2DiMig0Zlc8h/ZA8b6dddBOr/pNGCTGNy0GNzxYxpwlT18vKHx4fncpvHOzsYr4xzSTpIy&#10;W2K16lGkhOzhd+26A66GbBft9sATJYd4R5ctWdQaSMpQOCpDLwZ3POnzsQIuGTWvZDACrjuB95PO&#10;eN4iBne6Ai7pZELABWl1/dXG+tm+p2NwTwE7A7eRL+ACmEbqpDJorTtFREQGjkIuabYOMF9N934U&#10;+BLwWmD1LNj6RU21DJSSQVfL1WElg65uAi5icC8Cj5d5rci4i8HdX3cNzboIuo6MwZ3f5e21I6cA&#10;Y/10Y/0aFY21hrF+1yrGqkHZUFZkoGRB16sUcMmIqaIVclm/AU4A1ojBbZYFW3+usR4ZIpMEXA27&#10;AFe1CLq2yhlwNSjoEhERyUEhlzR7dZ/v9xRwAbATsGIM7t0xuNt0eN6cCgZdHQ+wLRh0fZkuAq4m&#10;f+/y9SIyIEoEXVWdJ6awIqfsLMbvkiZGugq6stffDFxjrN+zgvL6Td83MjJicPp+llHT75Drz6Rd&#10;kRvF4NaLwX1y0BYUyeBrE3A17MHkQdfMScZqFXA1KOgSERHpQCGXNOtHyPUc8A3gjcCyMbhDY3A/&#10;aJwZJa3lDLo6BlxN4+UJuk6LwR1VUfCoSRmREVIg6Koq4ALt5MolC7iuIx1KuyJdBF1NAdeKwFTS&#10;hM2wBV3aSTwmjPXLGut3qLsOGU/G+gWM9RdUMRFtrJ9irP+ssX7rKmobcP14Bn0cOBvYClgt6xpy&#10;dx/uKyMoR8DVMGnQNWGsTgFXg4IuERGRNhRySbNeraKLpMm2A4FlYnD7xeBCDO6FHt1vZDUFXZO1&#10;/HqJnAFX03jtgq7TsrY4VXm0wrFEZADkCLqqDLhAZ3J1NCHgaigVdE0IuBqGMehSyDUGjPVTgW8B&#10;VxrrF6q7HhkvxvoFSD97D6HLiWhj/RTgLOBY4Prs5/oo61XI9QxwCfAGUteQI2Nwt6priHSjQMDV&#10;0DLoKhBwNTSCruVzXi8iIjI2FHJJsypDrlnATcDhpB1be8TgLovBPVPhPcZS9mB2OHBZ02+/BOxd&#10;JOBqGm+yoKvqgAu0k0tkJLUJuqoOuMgWRzxZ5ZijpEXA1VAo6GoRcDUMVdAVg/s38HzddUjPfRrY&#10;ElgcOKjmWmSMNAVc22W/VXrHRVPAdUT2W/MD141q0GWsXw1YtMIhXwSuAfYlLa50Mbjvx+BeqvAe&#10;MqZKBFwNcwRdJQKuhmnADdnrRUREJKOQSwAw1q9KmhTo1h3A+4CVYnDbx+C+EoP7RwXjSpOsveNB&#10;pKCrEXB9u4vxmoOuXgRcoDO5REbWJEHXUVUHXE20K3QSHQKuhlxBV4eAq6ERdO1TsNS66D1ohBnr&#10;9wKObvqtt9VVi4yXSQKuhsJB1yQBV8MoB11V7OKaSQoL3k5aXLlXDO6KGNxzFYwtAoCxfm3KBVwN&#10;ewBfy8aaj3IBV8P6wI3G+naf+URERMaKQi5p6OYB4zfAicAaMbjNY3BnxOD+WlFd0kJT0PW6bgKu&#10;pvHOBrbsUcAFajMmMtKagq6jY3Bf7uGtFHJNkDPgamgbdOUMuBqmApcb6w/MWWqd1LJwRBnrpwEX&#10;TPjt1xjry04eiuTSJuBqyB10tQm4GkY16OrmGfQO4Bhg5RjcDjG482Nw2u0tvXIf6d97Wc8BXwGI&#10;wT0PFO7AMsGlCnJFRET+y9RdgAyMog8YfwMuJn24uqcH9UgOWdB1Z4Xj3V7VWJPQBKPIiMveD3r9&#10;nqCQq0nBgKuhEXRNj8Hd1zRWkYCrYS7ga8Z6yrTM7aN/1l2AVM9YPy9wBbDYJF+eAby/rwXJ2MgR&#10;cDU0gq7pMbiHWozVKeBqaARdu8fgbixa84Aq2i7/PtJumMticPf3oB6RScXgXjbWN1rhHlDw5c8B&#10;s/27jcGdaqwH+FSJcj4Ygzu1xOtERERGlnZySUPRkGsB4FsKuKQATTCKSBUUmGdKBlwNs+3oKhlw&#10;NTSCrkHe0aX3oNF0BrBxi6+91VivBX1SuQIBV0PLHV0FAq6GUdvRVfQZ9HngHAVcUocJRwbkNUfA&#10;1TTeqcAHC5ahgEtERGQSCrmkoegqukVIB55O70EtMpo0wSgiVVA73P9aiO525c/LfwOy+bL/v6y5&#10;KH9ORT/oPWjEGOv3A97Z5pJlgV36VI6MiRIBV8McQVeJgKthJIIuY/2SQO4zyzLrA9831i/ag5JE&#10;OioYdLUMuJrGKxJ0KeASERFpQasbBWP9EsDKJV66CPDdEWuZIb2jCUYRqYJ2cmVicN821u8NXEU6&#10;H6uIJ4DtGzuyY3D3ZhOmNwJLlSjnyOxsx0Gl96ARYqxfG/hqjksPorszVET+w1g/F3AtxQOuhkbQ&#10;tUl2dtSnKR5wNcxPCnt2GeLnsLLncW1MWmy5cwzuqSoLEskjZ+vCjgFX03h5Whcq4BoTxnoL7FV3&#10;HW28DDxddxEy0J4DXqi7iDH35Rjc2M2bKOQS6O7A38ZKwr1jcN+tqiAZSZpgFCkhW/W9OWlXwmKk&#10;h4qHgDtbne8x4h6pu4BBUjLomi3gahrrnpJB16AHXKD3oJFhrJ+f9P2+UI7LrbF+8Ric/v6lazG4&#10;mcb6q4BudlBdlQVckL6P30H5XbB3Ab/oopa6dfMMuhlwbRbyPVtVQSJ5dQi6cgdcTeO1C7oUcI0J&#10;Y/1CwLmk5z4RkbKWBt5VdxH9pnaFAt09YEAKuq4x1u9ZRTEysjTBJJKTsX4pY/0HjPV/AP5Cmgj7&#10;MvBJ4AvAN4G/GOt/bqw/bMzOnXms7gIGTQzu28DewEs5Lp804Goa6x7SBO4TOW8/DAEXwJOdL5Eh&#10;8WVSy7I85gH272EtMmayn3dHlnz5aTG445vG+hmwM/CvEmPdAQz7Tqai7fIn2hr4lrF+niqKESmq&#10;RevCwgFX03inAu+f8NsKuMbLUSjgEpHuHW6sX7fuIvpNIZdA9yEXpNXjVynoklZicC8B/667DpFB&#10;Zqyfaqw/FrgfOA1Ys8NLXgN8BbjXWL9Jr+sbEI/WXcAgyhl0tQ24msbKE3TNYngCLtBCi5FgrJ8B&#10;HFLwZTMqL0TGWsmga7aAq2msMkHXKARcUM0z6M7A+dn5ZiJ9NyHoKh1wNY13Ov/9+aKAa4xku7gm&#10;hpwiImXMDXy07iL6TSGXQPer6BoUdEknmmQUaSFrS3gL8FmKty5aG/ipsX4cdiwo5GqhQ9CVK+Bq&#10;Gqtd0DUTcEMUcIHef0ZFmcmfTY31r6y8kj4x1q9srN/bWH+8sf5kY/0HjfUHGOvX1MR+fQoGXZMG&#10;XE1jFQm6RiLgytqOrl3RcG8FPlPRWCKFNQVdm1dxRl7282VjBVxj523AknUXISIjY59hfgYqQyHX&#10;mMseMNapcEgFXdKOJhlFJmGs3xz4P2CLLoaZClxirH9LNVUNphjcc8AzddcxqFoEXYUCrqaxJgu6&#10;ZgIHxeAu7bbWPhvqCWH5j3NLvm5GlUX0mrF+IWP9e4319wB/Bq4kndNyInAKcCnwB+BhY/1Fxvo3&#10;Z5/ppY9yBl1tA66msfIEXbcyAgFXZkOqnYs41lh/TIXjiRQSg3u56OesDuPdVdVYMviy1vPaxSUi&#10;VZoCfKDuIvpJIZc8D7yHatvIKeiSVhRyiUyQBVw3kA4H7dZcwMXG+ipaAA2yR+ouYJBNCLpKBVxN&#10;YzUHXbUGXF2eu/J0ZYVInS6k3GcJZ6yfu+piqmasn2KsfwfwAHAmnc8eWx44mHRu4+PG+q8b63cd&#10;hj/rqOgQdOUKuJrGahd03cToBFwAvwbOqnjM0431e1Q8pohIP+wHrFx3ESIycg4w1q9YdxH9opBr&#10;zMXgZsXgGgd431bh0Aq6RoyxfmoFwzxZwRgiIyM7DPR6ircnbGd+wBvr561wzEKM9cZY38vPGI/3&#10;cOyRkAVdb6KLgKtprEbQdUCNAddJwK+7+JCukGsExOCeodzE+HLA6ysup1LG+uWAH5B2q5VZ9LAg&#10;sC/wHeBPxvpPGOunVViitNAi6CoUcDWN1Qi6nm367ZtI5/w8O/mrhk8M7pkY3LuAHYG/VjTsFODS&#10;cTxoXUSGV9Z6+Li66xCRkTQVOLruIvpFIZcAEIN7ENgGOK3CYRV0jQBj/TzG+huAvxvrp3c5nCYZ&#10;RTLG+qVIk5GL9mD49ajpYclYvwLwe+CPxvpVenSbqibERloM7rqqWufE4O6JwX2jirGKMtbvTTo4&#10;dw3gWyV3dI3K7geBLwIvlHjdjIrrqEy2+/bnpDC5CisCHwbuM9bfaKx/q7F+vorGlklMCLpKBVxN&#10;Y/0M2AN4jrXKDTwAACAASURBVBEMuJrF4H4IbAR8v6IhFwa+baxfvKLxRER6bRc679wWESnrcGP9&#10;YnUX0Q8KueQ/YnAxeyB7M9Wdd6Kga/h9AtiJ9NB4jbF+zS7G0jk6Ivxnxd7FwOo9vM0HjPXL93D8&#10;OWQtsi4HXpH9us5Yv2APbqWdXGPCWL8+cFHTb20KnF5iqHbn3MgQicE9CvgSL7WDOPGdtay9mRRM&#10;9cJ2pP9efzHWf3KcWpb0WxZ0bdlNwNU01o3AtoxwwNUQg3sC2I30zFGFNYDLs89aIiKDbmx2WYhI&#10;LRYG3lZ3Ef2gkEvmEIP7JvA64C8VDamga0gZ63dk9gNQFyU9NJY960E7uUSSdwG79vgeC5LOXOyn&#10;40i7ghs2AD7bg/s82oMxe8pYv4Kx/kxj/TeM9Ydo8q2zbMXZN0nfy82OMtbvXGSsGNxM0q4IGQ2n&#10;A7MKvmYeYP8e1FKasf5VpDMZq2xZ28pSwIeAB7Ozu7bowz3HTgzu9grHunPUA66GGNzMGNyJpH+j&#10;ZXZqTvR6NHEsY8xYv4yxvt/PAVJQtpir0GdaEZESjuzxcRIDYeT/gFJODO5uYDPglxUN2Qi6dqlo&#10;POmxrJXa10j97Zu9Bnh3yWEVcsnYM9avQW+Cn8kc3q+zubLdCB9rUcNrK77dUIVcxvoNSO+n7wX2&#10;AS4ADq+1qAGXfQi/BGi1e/irxvqFCg47Uu9BWXD6emP9Ecb6/zHWH5/9732M9euM8oNMDO53wHUl&#10;Xjqj4lJKM9avBHyP/gRcs92adHbXbcb6O4z1B5RsASpSuRjc10ltO/9ewXCnGus3qmAckWH0FeDz&#10;xvqJ5wXKYHlv3QWIyFiYxoCfT1yFkX347RVjvTPW/85Y/6Cx/tQRn0D4GzCd1EKlClOBbxrrqzpv&#10;QHrrfKBVq7OPl2yDpnZRMtay3TvnAn0JnoDFAdvrmxjrFwYuI02eTjQFOKfi98uhCbmM9cuSJrKX&#10;nvClN9ZQzjD5CKl9VSurACcUHHPoQy5j/arG+lOM9b8BHiadY3M28GngU9n//gbwW+BJY/0lxvpd&#10;RvTz6qdLvGZTY/06lVdSkLF+KmmX4nI1l7IpcCnwJ2P9icb6ZWqupzLG+o2M9T8y1j9irL/SWD/x&#10;Z7AMqBjcT4GtgYe6HGoe4LJ+LfYRGRTG+v357+f/MxT2DqbsfemtddchImPjqLoL6LVRfODtGWP9&#10;B0g7W9YGViW1ZTqo1qJ6LAb3FCntvbaiIecnndGioGuAGeuPANq1l1yI2dsY5jUyIZexfi5j/RbG&#10;+vcY688y1l9lrP+esf5qY/35xvqPGOt3M9YvUXetMlD2Ja1Q7qc39eEeXyKdwdXKBqTzHqvytwrH&#10;6rWLmPysnbE4/LWMrL3xR3Nc+t6C5wsNbchlrF/WWH8hcD/wQWDdHC9bGDiQFLLea6zfvYcl9l0M&#10;7ifAz0q8dEbFpZTxSVLANCiWA04G/mysv3DYJ0SN9RsDt5Da5y4H7E3/dlBLBWJwvwW2JP3M68Yr&#10;KffMIjKUjPVLAl9o+q15SLvf1SZ78BwOzFd3ESIyNt5grG83ZzP0JltxLZMw1u8FnDbJl7Zi9gPR&#10;R04M7kVj/d6kVfpVTFI2gq7tYnBlJiekh4z1rwQ+l+PSw431n8oOi85raCcYG4z1q5POOXor6XyL&#10;TqKx/nrgQuBb2bkw0oUsOHwDsCFp8moq8E/gPuAO4PYY3Mv1VTi5bCXxp2q49c7G+rl69b1nrN+P&#10;fAs+PmSsvyoGV/Qcnck8VsEYPZf9t2nVpveP/axlWBjr1wJ8zsvnAz4M5G3F81SpomqWfQY7j3Qu&#10;ZlnrAtca6y8FjojBPVNJcfU7E7i84Gucsf7Ddb1PGOt3Av6njnvnMC8pBJxhrP8Jqd3VFTG4Ks5I&#10;6oums/wmtoHcuoZypAsxuIeM9dNJO1bX62KoE4z1l8bgHqykMJHBdgZzPqNuSnp2zfv5SvrjO8BP&#10;6i5CxtpU5jz7WEbbSM9HKuTKIWs1dH6LL1cxWTfwsqBrX+AqqmmxND9wg7F+ZwVdgyObhL+c9PfT&#10;yYKk1UefLHCLoQ25jPWLAieRziObu8hLSS23dgPuMdYfma0+l4KM9SuTznw6kLQqsZVHjfVfAz4T&#10;g3u8L8XlcwSwWg33XRxYB/hN1QMb61cFzsl5+atIu9h+WMGtH6lgjJ4y1i9C+wUDN/arlmGRtb28&#10;hmJnFB2cBRb/zHHt0L0HGes/QQryqnIgsIGxftcY3MMVjluXq0k/D4q0UF4B2Ik0cd5XxvoFSWfy&#10;DYOtsl9nGOsvBs6PwVX+PtIDnyF13JhoLJ7ZRk0WdG0H/JjUTaWM+UifHw+urDCRAWSsfz3gWnz5&#10;Q1nYO9ITnMMkBndX3TWIiIwStSvM53TSJOFkft3PQuqUrXjdl+paFy4CfMdYv0FF40n3TiXtjsnr&#10;kIKtD4ZughHAWP8a4JfA0RQLuCbaALjFWP9JY30344wdY/2hpDNmDqF9wAWwLGmV/P3G+mMGoT2H&#10;sX4e4NgSL30cuIm0Kv1W4PmSJbym5Otayr6HL6HY7pK3VXHvGNyzwHNVjNVDH6T1xPss4Lt9rGXg&#10;Zf9OLyJfG75mCwCH5rx2qN6DjPVnUW3A1bAh8KNsEddQi8G9RDrnsKgZFZeS10nASjXdu6wlgfcB&#10;vzbW/8JY/95BPbvLWL8hrX8edHu+k9QkW7C0I921LnRZtwqRkWSsX4i0+7aVdYC9+lSOiIhI3ynk&#10;6sBYvy1p1WsrN/SrlkEQg3uR1Ne+ipX4kB6cbzTWr1HReFJStvLr6IIvm0Y67yCvoWuPlJ0N81Oq&#10;24EzBfgQ8PUs+JA2jPVTjPVfILXqKrqVfmHSTprvZjvx6rQvsHLOa18iTfZvBiwXg9s+BvfmGNxW&#10;pNDkfyg+Wb9WwevzOIG0yr+IN2etpKowsLu5jPXLk3Z9tnJHDO7RftUzJD5I+fPj9s953dCEXMb6&#10;DwPv7OEtppHaF47CWRDnkH5uFvHGCn8W5WKsX5/in7MGzcakFpF/Ndb/0Fh/hLF+hbqLavI50ues&#10;ydzTz0KkWjG4h4DtgLI7UKcwuG1CRarwSWCVDtcc1Y9CRERE6qCQq41sVfGZbS65b0jadlQqC7r2&#10;JJ19U4WlgJtH/QC8QZatyL245Mv3LXDtUJ2HYqx/E6lFZy/CqL2BS431+jnc3lm0Dwvy2AX4gbF+&#10;6QrqKesdOa+7BVgvBndIDO7OiS1FYnBPxuA+SzqbokiLi04PvYUY618LnFjipfNSTctbGOxzuY6i&#10;fSj7nX4VMgyM9bsAH+9iiI2N9dNyXDcUIZex3gKf6MOtNiWd3THUssD4moIvmxfYrwfltHMmo9Mq&#10;fm5S+9mzgYeM9XcY60821m9trK/lz5id3bRDm0vUKnrIxeD+Qvo7LnIecLMDR2EHq8hExvotyPe8&#10;NN1YX3THvIiIyFDQ5Gp7lnSGSCvX9auQQZO1itoV+ENFQ65IOqNr2Fq4DL0szL2Q1OKtjD0LtIP7&#10;V8l79J2xfnNSK7apPbzN3nQ3sTvSjPXHks6xqsImwPeM9QtUNF5uxvrVybfj6cPA9BjcHztdmE30&#10;bENqZZhHZa2lsrOmLqF86849KirlbxWNUylj/fx0/r5VyJXJdhJ5uv9M+voc1wz8buJsV0yrc2B7&#10;4YgsHBh2A92yMEcAM8ymkALTE0kLNZ421t9qrD/dWH+wsf51xvrlsnNfe+lDHb5+S4/vL30Qg/s9&#10;8AbKtSyeis7lkhGT/Ww9j9a7WCd6aw/LERERqY1CrvaO6/D1sZ6kisH9nbRDoqrV9NOA/615t0Xf&#10;Geu3MNa/zVi/Xk0lzCAFlmWtCLw657XDsop+SdIZSPP34XYfMtbv3If7zMZYv6mxvl0r1loZ67cH&#10;Pl3xsK8hBbr9lqf//YwY3CkxuFl5B43BPUPaFXV3jsur/F7+NLB6F6/fuaLJzkFt92eBJdp8/XGK&#10;7cIbaTG450mtCrv1uhzXPFnBfXrtc6RWzkVcT3ov3x54C+nnXJH2fWcZ63u5oKMfbqT4eT2bG+vX&#10;6UUxk3h/gWsfIX0f7AasSWqXvAVpYcyngR9T/nzGfpgPeC3pHK+LSDuoHgGeN9a/aKx/0lj/qLH+&#10;dmN9JYsesr/Hndpc8kAM7q9V3GucGeuNsX6Gsf7jWfvNWsTgfk76WTez07WT0AS/jJoPkjo85LX/&#10;IJxXLCIiUjWFXC0Y6zclPVC28izpIXOsxeD+H+khvKqH7XVIZ3TVfX5OXxjrPwbcRlq1fbex/oAa&#10;ynhDBWNsl+ei7ID4Fyu4X699BejnGRPnZLs/+iJrJXQlcImx/tR+3TevbKfQxfTmPWofY/1hPRi3&#10;nXYTbwCnxeBKtQuNwf2LNPH5QodLq9zBtluXr1+IFDh2a1BDrk4TaL8qEmaOgxjcecBJXQ6zWY5r&#10;ip7b1FfG+m0o1gIY4NgY3C4xuItjcDfF4K6Kwb2N1IngtznHWBfo98/FSmX/ps4r8dIZFZcyh6xL&#10;QZ7FRA8DhwCrxOCOjcF9NwZ3XwzuTzG4n8Xgro7BHReD24YUpO9J+jMP5K7WFqYCi5J2F29OuZBi&#10;Mm/v8PWxf2brlrF+ZeBnpBD9BOAOY/1qddUTg/sO5c4X2kAt8mVUZItkiy4UWp3U4UJERGSkKORq&#10;7ZAOX78lBtdpUnEsZKvpDq1wyPVJrQtHOugy1r8G+EjTb81FWk29SJ9L+VoFY2xZ4Noy7UX6xli/&#10;G/Cmgi+7jbSrcRHSCubNSMFl3smb1Umt6vrlAGDV7H8fZ6w/vo/3zuM0oJetS0/v18RMtlLytW0u&#10;eQz4WDf3yNobfqbDZc92c48JqtgN1+6/SV4DF3IZ6xekc0sy7SaYRAzuY8DlXQyxeo7dSP/uYvx+&#10;OLng9TfG4D432ReyM2O3Iv+uweON9b04f7KfLgGKBsjOWF+29Wpeu9K5jdQXgbVicBfF4GKnAWNw&#10;z8Xgro3BHUbaUb896XPH0LSFBr6eBRVdyc423b/DZbd1e59xZqxfg/TfcOOm356ftJuqNjG4synX&#10;qrSbDhYyQoz1zlj/sLH+WWP9Jf2YfzDWv8VY/wdj/UvG+qu7fPafTrmzo/O0eBYRERkqCrkmkT3s&#10;dvrQ/ut+1DIsYnCX0XmStYjNgFDH+Tl9NNmq00VJra76JgZ3HamlTDfa7XqcaGBbFmYTJWcWfNkP&#10;SOcoXR+DezoG90IM7s4Y3NtJO3jyTjgda6xfvuC9C8v+jBNDrU8Z6wfijIJsF21V53C1sjBwRo/v&#10;0bASKfxs5coYXBXB77m0n9x9uYJ7NHwUuKLLMTavoI7HKxijaluTgu529NmrtbcDvyr52rmBVTpc&#10;M7CLk4z1GwHbFnzZV9p9MQb3D2B38gXCK5MWQHQle4+pRQzuIfKfU9iwAr0/K6tdG6kngT1jcO/J&#10;zrstLAY3M9vF93bS+ar7AN+lul1SvfAwcGRFY21K5933D1R0r7GTBVw3k8LUiVad5Pf67d3ArQVf&#10;k+ec1LaM9UcZ66v6HpYaGOu3JnWOWIEU2h4IXNDje76e9Bl6TcCQFlZ+sYshzwK+X+J123dxTxER&#10;kYGkiZbJbQEs1eGagT+8vAYfovhDRjvbkoKuYV9Z3EqrFmZFJ7m6FoM7A/h8F0OsmO1gyKPKyfaq&#10;7QOsUeD6WcDhMbhJWzDG4G4k/X3m+XkxH3B0gXuXtSepNdVEXzXW9/17bxKn9ek+b+zTn7fT2VWV&#10;LJjIJnfva3PJ36u4T3avWYCju/ZPVZyDM4g7ovKcCzVW504WkU3yvxH4R8khOp1lNcg7iWeUeM1P&#10;Ol2QnUOUd+x3lqgBY/3cxvqTjfWPAdFYf3GNYddlJV4zo+oiJmj1OfZuYJMY3LVV3SgG93wM7soY&#10;3G6k0PcEip9V1g8Hx+D+WdFYeXYkVHV+8FjJWm1ez+QBFwzAOYdZK/T9KPY5p6tWbcb6VUjn5n3Z&#10;WN/XxYlSqY8z5y7bN2UL7iqXdXeYbJGdy/6tFdb0mfzhgi/dss5FKSIiIr2gN7bJ5TlfaJR3GJWS&#10;tVfZD3iqwmF3BK4ataDLWL8iMK3Fl7teXVjSsaSVv2XlDYeq/P6oWtHe/j+LwbVdHRyD+yXp4SOP&#10;IwqEhWW16ts+lfRvrbZVudnqxlznu1XkE324xxJdfr2IdueyPFLhfciC3b0ovzq+ivMwBnEn10Y5&#10;rtFZIG3E4B4ktR4rc25Zp89mVZ0f2gu7F7w+xuByTWrF4L5PvvBnM2P9+gXrgNT2+ERSgDsFOIji&#10;f56qXEvxHUx79bhF1Z2T/J4HtojB9SyAisE9HIP7JGnHwPTsnoMQ9H4+BvfDCsfL87m5b+eejgpj&#10;/dKkgKvde9bN/ammvWyhz4wCL5lmrJ+3i1u+j/S5GeAiY32rZzoZUMb6ZYFtWnx57x7d9nVMvtBw&#10;CrBH2UFjcE+Q5mCKLCSdD1it7D1FREQGkam7gAGV56yQxXpexRCKwT1krD+Garf67wFcaKw/KAY3&#10;yLuAimjX3m8tY/3CMbi+tvWLwb1srN8f+CntW+u0sgr52kwNZPscY/3q5NuF0Wyyias5xOCuMdaf&#10;R+eD0RchTe6eV7COXIz1O5BagbayFPANY/3W2crYfjupz/fbylg/PQZ3cw/v0WkS5S3G+lOylZjd&#10;Wq3N1/5cwfizicH93Vi/O+kg+oULvnwBY/2SMbhudphVGtxVZLLJi4nWMNYvFoOrfQX8oIrB3WCs&#10;P4XiZxV2+j4sGnL15XNytoK7yC5iKH6+2P+Q2iJ1aqe5F3Bv3kGN9QcweZvDzYFv566uIjG4x4z1&#10;P6XYgqH5gH3p0P6xC5cCbyadA/QccEwMrsw5QqVk7y8/An5krD+K9Dnj7XS5m6Wk3zJny+Ru5dl1&#10;0WmXpzTJAq4bgVe2uexxircH7ZkY3HXG+ouBvO23VwX+UPQ+WWvxw5t+azHgamP9lhW1n5b+2J3W&#10;ZyXuCRzXg3u2C7J2Bs4uO3AM7ifG+tNInXXyWh+1cu2b7NzYdotZ56J9i/txtxCTfy5/OAZXy8JH&#10;Y/38wNp13FsEeCYG166Tz1hSyDW5PKtYS20pHxMXkR4wqmwFdgDACAVd7c6jmQK8GrilT7X8Rwzu&#10;X8b6NwM/J32QKCLvJPeg7uR6Q4nXtNs5M9EHSOetdWpVdjA9CrlovYur2ebAyTmvrUzWOrDI2W5V&#10;OYberkTu9P2+EfA24PxubmKs34p0pk4rd3czfisxuN8a6w8Brirx8oXpoo1iDO5pY/3zdJ6076c8&#10;nw2mkCYzuj3XbNR9lLT7pMjig6oXh/RrYrzM7qlCu35jcH811p8LvLfDpXuTWjh1lLU6OrnFl3t+&#10;xmQbN1N8V/xh9CjkisG9AOxmrF8NeDYGV1vrvBjcv0hnOJ5rrN+A9P1waJ9u/xJwYAyush2VWeCQ&#10;Z+Hh2sB3qrrvKDPWLwf8L51/Ln1tAJ/JjgF2o/OxAwDLUSLkIoUfEz93bERq++0qWrQkvdeuc8Q6&#10;xvrlYnBFnvPyaPesWXSh5WROJi1UybPgCtK/Aemf9wCfrbuIEXQMxc9Ur8rawF013VvkR6RnZWmi&#10;doUTZGl8u4nChlf3upZhlX24P4ZyrYbaOQD4mrF+7orHrUOnlmxb9qWKScTgfk/nHUeT6XWbvV4r&#10;83CRe8VmdvbEKXnqMNZ3OkC9MGP9ZsAOOS//gLG+34HT+/t8v4Y9yvbBz+k3Oa75krH+VWVvkLVz&#10;7fTh/pdlx+8kBnc18IUSL61iteKjFYxRCWP9wuQP3Gb0sJSRkE2eHkKx9mqdzj8s+rmkynai7ZRp&#10;YWmM9UUXo5wGvNDhmg2zXRx57ETr1st17pz5aYnXbNKrc1gaYnAP1hlwNTPWL0UKNHvVlmsyH43B&#10;VT0Z1Oncy4bpFd93JBnr1ySd9dcp4JoFnNP7iorJPmuflPPywu0KJ9nF1exAci4QkIEwvcuvF5I9&#10;a2zQ5pKls39/pWULKoq03teuof4q3ZJSRETyUcg1p1YH6060nLG+TEu3sZA9xF7Xg6GHPujKPuR2&#10;ahGzUz9qaSUG9w3gkoIv60UbwqITeN0o8+958YLXn0vn3V9TSC2NqlZkZ9ZcwHlZW4WeM9a/grTy&#10;tp2XSWfKvIXUmmg7UjB2W5e3b5wf0xMxuD8Df+pw2XzA/2ar6gvJfhZeBLymzWV396GNw3HkC/Sa&#10;VfEZZGBCLqDI+9IbjPVaLNNBDO6PwKcKvKRTIFZ0J3FXE04FlG2BXegMxRjcI8A3c1ya92zE/dp8&#10;rc6Q6/+VfN0xlVYxgIz1yxvrTwceBD4C9PIssma3Ap/uwbh5dwzubKxXq/k2jPW7AnfQOrhudsMA&#10;t8j5KvDXHNeVOZNrsl1czT5srC+zUFD6yFj/SjrP+Uyv+La75Lim60WuMbgbge/lvLyfz9ljzVi/&#10;OPWduy4iMjYUcs2pyJv9W3pWxWj4Uo/GPQD4ZrZ7YRjlWTW7VbYroE7vBZ4ocH3eliVFJhmXKXBt&#10;t/IG3M0KhVxZr/7P5Lg0746rXLKHOVvwZevRua1VVQ6ndV98SBOWm8XgDozBXRWD+3kM7uYY3Okx&#10;uNeSzhn7URf3bzdRW4U8k8pLATca63OfkZI9MAXS+SrtfDfvmGVl7acOpdhOmWcruPVA7Ioo6UvD&#10;vGCjj84g//lTVX8/bF/xeK2UXVBQJii9KMc1HXc0Geun0L71UqEArmJlOwnsZ6wv0zpy4BnrX2us&#10;v4y06OJ99Hf3/TNAr9qN5/2sPC/wzh7cf+gZ6xcw1p9FaueYNwj8XA9L6koM7kXSorJOOu38nU2H&#10;XVzNzjHW71lkbOm7PIsJp9dwzzznwudxakXjSHV2pthiOBERKUEh15yKrGg8ImtvKJO7iYIPEAXs&#10;CXzPWL9Aj8bviez8ijxtBOYlHVJemxjcP0irfPPq1AKpocjk00p9XHlbdFcWwFolXnMx8GKHa6aX&#10;GLed42gfIrXykaylUc9kk/yuzSWPANvE4P6v1QUxuDtjcNNJO7LKnMmzgbE+z8rlsi7Ied1SwC3G&#10;+n07XZituP4VnXfAAfic9+9KDO72gvfK+zOjnUcqGKMur6X1eUaSicE9A/w5x6X/6sGOxW2ynaa9&#10;VvasynY7OFv5AZ0XsGycY5y1gGXbfL2f798TtTv3tJ0pjNB5Gcb6hYz1hxrr7yLtpNqf8oFqN94b&#10;g3ugR2MXeQ74oLG+zIKmkWWs3wP4LcUCwHtIZ3YNspDjmqKfQTrt4mqYG7hKQddAy7Pwb+2qfl4Y&#10;6+cFdsxxaRXnchGDu4XOXSQA/lXF/SSXnesuQERkHJi6CxhAnSafmy0LHAt8oke1DLUY3EvG+t/R&#10;uTVfWduTdj7sHoMrsuOoTvuTrw0IwJHG+otrPsD4fOAEIM8ZUX/vwf2nkD4UXtGDsSeKFF9hVXgV&#10;fQzu78b6a2kfYi5nrF8hBpen3UpbxvpVSOcElLEw6e//6G7raGNH2rcbOj4G91CegWJw3lh/J2k1&#10;ctGJ6V2BLxZ8TS4xuHuN9d+j/a6HhvmBr2eTI++Lwc3Wji/blfdx4E05b39rDK5oG8FufIL87R+r&#10;+JnR6zaMucXgnjTWR4p9tvqQsf6pGFwv2niNhOx8wHVyXJpnEr3ohM4U0lmKvd7tWdbuFGyxF4Ob&#10;aay/hfY/Q16ZY6g8bZV2AK7OVVhFsja7x3YxxOuN9YfF4L5aVU39lP35dwbeSloQVvdisBCDy7vQ&#10;o4wiO4IXBi4z1u+U7fYZW8b6jUjtI8tMvJ5e87NJHveSOky0+1yfe1FUtuCrSBvCqaSga0YM7rIC&#10;r5MeM9avRv62cXsCZ1dw29eTb9fp+sb6VbJW5926k847qqvoqCD51HoUxYhbw1g/va5713RfEYDF&#10;sufk5ztc9zL5PvP8MwZXduHlwNBOrjkVOeAc4ERjfZ4Vr+OqzO6RIjYH7hyG89GM9SuT2i7ltSmw&#10;T4/KySWbBMgbMOWdsC46sdCv9jKd3hwms7SxPu+h582+leOaqs7r+QDdtUc43Fi/XEW1TKZd2DcL&#10;uLLIYDG43wHbkm/nR7M8Kyy7UWRXJKS2rH821l9irH+Xsf5EY/2PSRM3eQMugI8VvG9XsjOU7sxx&#10;6YvZDp1udR0EV6zMgovTjPXnGOvzrBAfK8b615PO98zzWeL3Oa4pc3bkvsb6Xr8Ple0KsEYWfBd1&#10;a4evL5djp3yeMwTfnbOeSmQ7g78KbNjlUJ831pfdDdZ3xvrFjfVvMdZfQNrdeh0pmK074HoMOKzH&#10;98jbyrRhG+DiIW553hVj/auN9VcAd1F+Z8EqFZbUK7Po3Ea9yE7w91O8xedU4FJj/XEFXye9VeT9&#10;vGNnhZwOLXBtnmMN8sjz/dqLBaoygbF+LWDluusYYe8idZCq49dQLoiSkbER6Xz6uzr8upt0/Een&#10;Xz/vb/m9oZBrTkVbXc0DXGusV4o/QRbqvKrDZUUOlG9lNeA2Y31VHworl+2muQlYuuBLzzXW51nB&#10;3kt5Jg4B/pLzuqKrxqYb64tM6pdVtnVa0bOuIN/5UWuXGHc2xvplKPZgNZn5gPd0W8tksvade7S5&#10;5N/ZOWaFZDu/dqPY99pW2RkzPRGD+znF2wbOQ9qF9yVSW7utKLZw4PoYXB0thf6Q45qHK7rXoO3i&#10;va/k6w4HfmWsH/t2Jsb6uYz1OxvrvwN8H1gy50vvyHFN2e+XLxnrT+jhGWrbdvHaMjt187xfr9bh&#10;63na9W5rrO/J+8dEWdh3E3BwBcPND1w3qEGXsX55Y7011p9irL+V9H19BXAI+f+99Mq/ST/f/wQc&#10;2oMWopPdr6j9gO/2uh3zoDDWz22sf6Ox/gfA/5HOlO7m884HjPXrVlNdz+xI+gzVyvMxuFwT/Nn3&#10;SZ5W862caqz/xgCctTz2skWxRc4b3rbbHSLG+q1p/6wz0THG+iJnxE92zylAnvMlB22h2Kjauu4C&#10;RERyWCObPxxqCrnm9GjnS+awAukclYF8GK5DtgL4EtrvIJkJnEg1QdfCwJXZrod2Z0T0nbH+zaQE&#10;vcyZyWSd8QAAIABJREFUP4sCPzbW52kL1CudgkpIYcRjOccrs2Pqwqy1Sk8Y6w2wRMmXFw65shCm&#10;08+aKs6BceQ7P6CTI3q0y2RDoN0usYWM9aUm7GJw95JW3ua1BLBmmXsV8H7gHz2+R8PTwDv6dK//&#10;yB6s8+zwqOp8lr9VNE5V8i4KmMxawPXG+luM9XuP004DY/1Kxvr9jPVfJa2uv558h7Q3u7nTBdnu&#10;wTKT4nOR2oT+n7H+wKrOYzXWL2qsP5HUyqisw7LzPorI837daVFO3p+XnzfWf95Yv0jO63Mz1k81&#10;1u9irL+atEqxyomkxhmJx/b736Kx3hjrVzPWb2Osd1nA+lVj/c3G+r+TJiavAT5IOtuvjue5R0g7&#10;rT9I+hy0DrBwDG6hGNxKMbjVYnDX9aGOXO2MJ7EDcK+x/oBswc3IMdZvaKz/NGln+7dIf+YqLAR8&#10;ZwAW4U3KWL8mnVfXP1hgyDK7uCbaB7jbWL9dl+NISdnEXSCde13ERcb6dm3V291zZeDrFAuVVyIt&#10;rOkmiH4D+XYOPdjFPSS/Ss5aExHpg9fWXUC3dCbXBDG4Z4z1/wQWL/jS5YGfGOs/BZwagxvbHsfZ&#10;iqcvAZ1aCD4Wg3vZWP9h0n+/GRXc/kBgd2P9mcAXYnD9mlCeTbbaexfSIcXdTrosRfre+gLwqQJh&#10;UleyD9eHka/VTJ6dGw3/LFHOIsCtxvqjgF6cU7YH5X8ebmusnxaDu7/g6/5COtevldVK1tPsi6R/&#10;h4d0Oc7ipJW/RXcidTI9xzVvB04rOf65pJ1sr8l5/cYU+14uJAb3WPY93OvzGWYC+1fU0z+3bCL4&#10;s+RrFVbVf+cyC1N66Q663z25dfbrX8b675MmZX4Ug6tq91stTDoraEXSz7Y1SbtV1yctpOh2ccpj&#10;wC9zXvsQ5XfKbkhawPOcsf52UrDyGPAU6d9d8/v9E8we5s5L2iG0JLAMsC7p7Ktud4ctTTrv86IC&#10;r8kzedYp5Cqy0u89gDPWe1I4c1sMrtCClyzIm0b6nlmf9HN9W7qffG6n8TPtfcb6K0ktQR4jtUJr&#10;sKS2ZABPMvluwalNdU4hLWCCFBYsRnqPXWzC/+51u++iXgRuJJ15+b0Sn3l65Q+kv48y/72WBS4F&#10;jjfWn0w6P+ylKovrp+xn7Jaknex70duFO6sDPzPWnwR8eRDOOMt26cwgta7qtBDhVznH7HYXV7PV&#10;SGdJfwM4IQZXdue3FGTSmSWXU+7ZalXSgoe9sgV0Re55JfnOtZ7oYNLnjPcU/ZmUdRc6L8elzw37&#10;58ohkvcMOBGRur2W9Kw2tBRyTe6PwGYlXmdIO5MOM9Z/DrioD206apeFIeuRViLvB2yS86W/AojB&#10;zTLWH0Z62HxDBSUtCnyU1E7jm6QPmLfE4MqEK7lkO4HWIk3W7UD6c5Ra9dXCXMDRpB01gbQi86cx&#10;uLwtAnPJJqlfCWwPHETq85pH3slFKH5WUsOCwIXA0cb6c4Drsh1RpWQrd9cCdgc+XHYc0sTKkRQ/&#10;6L5TANt1G51s0uFtxvr7gU90OdzBVB9y5dn9+jFj/W9jcN8uOngMbqax/iOkSbk88rT2KMWkc83W&#10;I02Sv0DxlaRFPEw6iHRd4L5eTtplLVVeRQr1D6X9zrxmd1VUwqCFXHlakea1CGn19z4AxvrHSRO6&#10;D5J2UTyR/Xo0+7/PA/8iTUY/Azxb5cRjNoG6YPZrHtJ7bSO4WZg0Yb8kKRxZirQ7csns1wqk9/he&#10;TdxfGYPLe97WfXTfDnZ+YLvs1yA4wVh/SQwu5rx+0c6X0KldUtGdWYuTwq73AC8b6x8gtbR7nPQ9&#10;O5P0WWeuprEbgeAypOCnLiuQWlwVaXM1Km4hvfdfFYN7su5iJorBPW+s/zNpIrqsDUjPCk8Y6y8B&#10;rgZuL/DvqRbZjtJNSLsEtiKFvl21OStoEeBzpJDwclJ72dt6dWh59h60DGmxxDKkf5fTSAsGNiX/&#10;5w+AX+S8ropdXBPtC+yTPc9dQmotXcUZpdIkezbflrRYcx+6+/yxBnBXttv8K8CvJltwmS1y3YJ0&#10;7tcBXd7zCFIr9Q8D34nBtT1jLmuH+Q7gBPK9X97dRW2SU7aDsNedQkREqjL0O0+nzJpV9YaI4ZdN&#10;oB9ewVAR+CGp7c7twG969cG/H4z1S5CCm9VIH/ZeQZrcfBXFJzsATonB/SdcyFoc/pD04bAXHiQF&#10;LJ3CrnX575/nBVoHOI1JveVJD1ZTW1zXS/8k7Qh6gjnPk1uc2c/MuJ/JVxgvQJrwWobU2qDMqvJ3&#10;xeDOynOhsd5S3eqAh0gr5f9JWkG9JrO3Z7iXNHnWMC/p721pUjuIqg5lfxJYrci/b2P9zbQ/h+W+&#10;GFxlH4qN9UcCX+5iiJnA8lXuJDTW/4b07y2PAFwA3BSDa3l2YjYJsgLp73dl0gHpH6f92QwNfyGd&#10;V9HOq5g9oPo5kx9uvhipVeSSpJ8P/Zx4avYyaRL5yezXC6R2bZMFX6sy+yTRL5n8rLqFSX++5Si3&#10;QhVg4xhcJUGXsf4F8v39vjoGVySQL1vPH0nvkYOi1c+lp/jvjpTm3SXN5qWalqe9tml27l1HxvqP&#10;kyaBRs0xMbgz81xorH8fcHqHy46MwZ3dZgw9QIyup0mLis6J4f+zd+dx98z1/8cfH5+xj51QEmWi&#10;TagkP6HwTYVJ9U3SYESr+mpHe2nRvhGJwZSkhaEUiY/IlmTL0tiy78unsY/P5/fHey4ul+ucmXPO&#10;rOc877fbdUuf633e79e5rveZa+a9vN7elU0Hk8dyw19gBpTL9ABm5975mL+F/wKuyxtorkK2i/H5&#10;mMn59TALZjbK/n9V5wSO4g7MBPZ8zP3GczD3ZFP+zezPYtMH5pfiqQUUy2T/v8y/RVukkffXfgUs&#10;N1wOs2ioyt2iYO7TphawTD2zLMfTF17dDhQ6Q2zMLMczF42ehhlj6WUpzL3/S6nud3cncAUmdezj&#10;mHulNbI2q1iQcQdmjORfWZsP8NTnwsEsoNucYvfCUw5OI+9DJccpM1huuCPwu6bjEBEp6FFg2ekL&#10;ZefMaVtyif60k2t251POJJeF2d305FkLlhvejblRvQNzs3oPZgDyPswq7EcwK7BTzA1MyjMnL8Dc&#10;BM+WEtFi9sHUJXjq4WBqNbaNuRlaFvMgsTjmxmxxzATJitnXypjBzLJ3Hpwz/f+kkfeQ5YbbA2dh&#10;HuLKthbDpyloqxUonlpzkBWOg5o3QNkyB0zW4OkPzjMVyUdehuWBj2F2EBaVd9ZUWRNwAKSRd3C2&#10;6/LHQ1axCGbX2xFlxJPtpBtkEs/NvrDc8FbMdXM+5ro2tbtkuexr2L/Ez2XwPrPdkG3VZS7msz/M&#10;53/bkmOZch/lriC9k/7Xgbr9ErOruy167dopspunC84tOsGVyZvI7qoDLDc8MY28IufdbV6gTJW7&#10;TaWd7gR+gBn8bN2urT5OpfxJruUwfwOn/x183HLDmzGTEbdjduTfi1lANvXfU89m0xcRTP/vqQHw&#10;qV2wYJ7DnsVTO1+ndjCugnluadVZwwWsSv+Yq3weKeI+4G95hdLIe8BywwOBL1ccz1zMgq9+i75G&#10;zu4wRnZpOgCe2mFcl1Up/xp3Vsn1yeyUqlBEumRxTEr4c5sOZFia5JrdaRXWvXL2VVlarI6Yzyw/&#10;5zTy7rbccBvMw8eatUclw7g9jbwrBih/DWYit6mdLVX5pOWGRxUZYMzSWeRN8JS++jCNvIOyHZnD&#10;PrBvS0mTXJgHtmH/Bj2b4XcQSfPOLHk1/O20a5IrAPannSvsx9Gg17N5PJUab5wsDRxvueHm/XYV&#10;W264OsUmsPNStd2LWQgl3Xc75uzLQ9PIe7jpYIZwKsOfyzWIRTFnUa1dcTtSrZOL3oOkkfcVyw1v&#10;AQ5j/P5myGQ7vekAJsRcyk1lLv1NX0Ai3TcXs2tV6rUemuQaL2nk3WS54UWYVBBSjSiNvNnSYJFG&#10;3s2WG26F2emVd/C5NC8apHB2TtJFFFtJ3iVLAoHlhq8v8PC8OQ2tks8e2FfH5Isf1JYlhtK1lclS&#10;nrLTdhQ9+/KRktudVRp511tueBywcx3tTbg/p5H3p0FekEbefZYbnssY5ByfxfrAqZYbbj9batls&#10;B+3BFPv7Mz/n+7fTrUmuhyh5h/QY6PrkFgBp5N1mueHpmDNxRfIcM0jhNPKOsNwwwZyf1URqepGy&#10;nV9m+nnpLY28fZqOQURkkmhFUm8/bzqAMdfznAeANPKuwTys5g2ySPOOG+I1p5YeRTtsDkylBexn&#10;7wJ1VXnuw0cwud0HtYrlhi/ML1ZIF875kfI9BpxYcp23FSizEHMmY10+z9PPA5TyPQwMe57EOJ+P&#10;sDFwieWGH8h27gJgueErgJOAtxSs59ac718zZHxNWAC8EwibDqQlbgc+Cjw/jbzvd3mCa5ofNR2A&#10;dMI1wEALIwDSyDsOeDuzn2cq0jVlnY0tIiLSKprk6u0oZj/zSkZ3dhp5udsf08i7DJNSZxwevsfV&#10;NcAZQ7zuD2UH0iLvBY603HDWrfKWG+4BvLVAPbMdyl2KNPJS4H8ZbpDyFSWFUfvh7dIKx/VLpTak&#10;IqtRr0kjr7a/6dlCjW/W1d6E2ieNvHjI1x6JOVh3XK2G2bF1t+WGd1pu+BBwIfCmAerI+9n+Y9jg&#10;GrBfGnknAZ/GpEueVHcD+wHOGE1uTTkJuKzpIKT1fpRG3oJhXphG3omY86CGer1ISywAftF0ECIi&#10;IlXQJFcPaeTdCxzadBxj6rNFC2aTYduhia62OjiNvIX5xZ4ujbyLgSsriKctdgWuttzwE5Ybvspy&#10;w3UtN9zWcsNfAIcXrOPmCuMjjbz7MCvbB91tUtZ5glpEMJkOrqDO2wuUObuCdvN8mW5NBHTJT9PI&#10;++mwL87u8QZKWdVRczBpnwc9n+DONPL+k1OmK+d5hGnkfRNMWjuGP5Oyy6Z2bq2ZRt430sgbu4m+&#10;bOLik03HMSbOZbiU1m13LXDIKBWkkfdrYK9ywhFpxMlp5N3UdBAiIiJV0CRXf18D7m86iDFzdBp5&#10;Ax2+mUbe6Wiiq43uwRzEPKyhByg74rnAt4ALgKuAPwLvGuD1lU8CppH3D2DfAV+2bknNVzqJJ610&#10;ZpFdvEO4o0CZYdJzjiSNvMcxuzZ17kG5fgN8sIR6vkhN57R1UJGUwudS7LPXpNOAPWf82/eAvzcQ&#10;SxNuAvZhvNIS9pRG3ilMxuR1lQ7DnL/6M+pN8VuHj6eRN3Ia4TTyjsCkJBbpoh80HYCIiEhVNMnV&#10;Rxp5dwMfbzqOMXIH8IlhXphNdI1rLvSFwAFNBzGEA0dcDRxQYUq+MVDFZMBsvs9g5xOsVUajWcq6&#10;Imcpyfj4XEX15k0iLcBMMtcujbwbga3R+ZJlORJ4Zxp5I6c7zX433xs5omrcCXypwfZ/nVcg+x2M&#10;stClahcA7sxB7Sxd7y6Md9rCmzA7cdZJI+8H4z65NcMHgeubDqKD5gNeGnnvTSPvsexz8pWmgyrR&#10;r9LIi0qs7wB0xt+4Sce8PYAL0sg7rYF2RUREaqFJrnwB431AeV1SYOc08u4auoLIOxkz0TVuK69/&#10;kEbe54BfNh3IAK5mxJVg2STHV8sJpxIjr/YcwQKGOBh7GFm6yfdRPH3gGiU2P9CuTum0Y9PIO6ui&#10;uvPSFf4lS0/XiOx8yS3QpO4oUuATaeT5ZUxwTfMl4OIS6yvLvpi0esOceTmqG4DfFyz7Q6DsM/bK&#10;cDmwba9z+LKz3PaoN6RaXIvZubZOGnmHlLFrpWuye8vt0cKCQZwFvDyNvJ/P+PcjgPMbiKdsV1Ny&#10;isHs3nlPzGS6dF+KWZB0T41tfgY4ocb2YPDsHSIiIp2iSa4c2U3s7rRzEKRLPpBG3siDNdmhv9sy&#10;Pg+vl2EOAQcz0XBVg7EUtQDYs6TBkx/T3rO5dqeZc3wATk0jr7YUZ9mOhm8WLL5iiU2Xuap2XJ0F&#10;7IwZpOmqu4GPVFh/3uKJIytsu5DsHMJN0IDYMC4FNkkj7ztlV5xG3qOYswnbdE/xJ+DI7Iyh3ag/&#10;3eUXsrZzZQuX9sstWK8Lgddn5072lJ2t84V6QqrctYAPrJdG3uGTOLk1XRp5/wLeQLs+1210P2bH&#10;35Zp5N0w85vZdWBXur3r8RbgjWnk/bfsirPP2Vupd2JEqvHl7DiFoTLODOFy4LuYnad1LRT5bRlj&#10;MSIiIm2mSa4CshvjNwBXNB1LR+2bRt7PyqosuwndgvyBzba7G3hLGnmPwJP97E2YB7I2+1IaeaVM&#10;/mQDjDvT7K6p2cxLI++XmIf70h+MC/h+A21+h2IPWotabmiX1OZvgVtLqmvcXAu8LY28zdPIOxbY&#10;ADMR2bWUrQsxKZAqu15ndfdK+zIfOL6qtgeRTSa/FnPeZxNparrmdszk6Cuy8wMrkUbe1YBLO879&#10;vAXzeVkIkB0OvwP1xfZXYOZujr7SyPsJ5py0NjgZeF3R600aeV+mvSkri7gYcw+1bhp5R2Yp5gRI&#10;I+88YCvyd/pOooXA0Zh+c0i/Se008v4NvBuzwK1rbsJM4FWWvjKNvFswi+Kku/6MuS8DOIrqM/g8&#10;CuyWRl6aRt5twHsqbg/M8QD71NCOiIhIozTJVVC2q2JzmtvZ0UUpsFcaeQeWXrFZFb8xcEnZdddk&#10;PvDmNPKum/6P2YPYlpgHszb6FSXn6E8j7xLMSra2uA+zen7q9+HX3P4Z2eHptcrOVzuiYHGrpDYf&#10;Bz5ZRl1jZOoslRenkffkg3YaeY+kkfdp4KXASU0FN4SPp5FXR+rNXoPav2rTeTTZWSefATYCdC7C&#10;7K7C/E14fhp5P6pj4D6NvHnANpjFJ025G3hTdh7sk9LIOx/zN6nqQea7gXcX3cU1wy40uzP3ccyZ&#10;f9sPelZoGnkfo1tnDz2GOTNt8zTyNkwj79iSU3iOjTTyLgReCZzTdCwtchImNeFuRTMGZGdZfYBu&#10;TXRdgNkBfE3VDaWR93vM5Ih0z+XATlPX0GkZfP5dYZv7pJF30dT/SSPvt8DXK2wPzKTazRW3ISIi&#10;0jhNcg0gjbx7gNdjtpcvbDictrsX+J8yd3DNlKXW2BSzGrFL7sb8bGZNW5U9kLUxrdWJwK5TK8zL&#10;lEbe4bQj5dECwM92XABPPnzsX1P7DwLvr6mt2dS+4yWNvGPo3me4CrcAHyLnLJU08v6dRt4OwGsw&#10;n8k22y+NvLp2SfQ676roxG2t0si7LI28bYDXAX9pOp4WuBs4DNgMM8H7k7onJ9PI+xvwKuDcOtvN&#10;XIvZcXDpbN/MUuu9E7MCvAr/xUwQDbXAJrtevQ0zUFf3hMvvgPXTyDtgyAk60sj7PGZHVBM7t4tY&#10;AMzDpLVeLY28d6TVnXE4VrKdNptj7uOq+vy03ULM5+Q1aeTtkJpzIgeSRt5PMZPZbd9N/jhwAPDa&#10;NPLqzBTwSdp5PqH0djmw9czUtllmlTcDd1TQ5o/TyDtkln//HHBMBe2BSUHcpcVxIiIiQ5uzcKHm&#10;aoZhueFrgYOAlzUdSwsdj1mldGNuyZJYbrgTcDDlnhdUhX9iUpDlps6w3HBxzOrij9P8hPSPgI9W&#10;vVrYcsM9gEOARatsp4eFmLPjDp3tm5YbHoxZyVqld6eR94uK2+gpS0NYZJBvhTTy7i+x3cUwq2Df&#10;WVadHfIPTLqs47KdbQOx3HB94MPAu4ClSo5tWI8BH6pykcNMlhv+EXNe43QXppH3qrpiGIXlhi/E&#10;HGL/bmD1hsOpwwLgIsxutpOBc9qyG8Vyw7mYxQZfAlaqoclfYD4vuQOklhtuikkNWGYfuRPYIdsx&#10;NjLLDTfCpH56Qxn19XA7cCxwSJZushSWG64F/ACTIrJp12PSR/4Rc05n3zPGJJ/lhmtjJmLfAcxp&#10;OJw63I9JP/r9NPKuLaPCiq5BZfkL8JE08ho5XsByw32pfkeOlOMU4J39nmWy+7LTgOeW1OYhwAd7&#10;LRbN7j2OwKTKL8vX08ira6GmiIiMoTlzunXLrEmuEWQ3Ix6wL7Buw+E07RZMKrvDG3y4WBnzcPEe&#10;2vfw+hhwIPDV7Byqwiw3fCXwQ8zOjbrdgZn4qW2HT/Z+jwGcutrEDATslkZez50xlhvOwawOreph&#10;4RNp5H2noroLya5pRVKDlTrJlbU9BzOJ+FVg+TLrbqEEk27qZ2nklZJGyXLD5TEpzXYGXl1GnUO6&#10;FLMb8qLckiWy3DDgmedivCs7W68zss/BqzCD7FsDr6Ck9KANuxFzftA/gPOA89LIm99sSP1lk/67&#10;Y1LWblRy9Y9h0vt9K428vw8Y18qYhSdlLAo4DfO3r/QdD5Ybvhxzj7wDo/89vxvTd87CDGRfMOyu&#10;rSIsN9wE+ASwPbBYVe1kFgDXAf/Kvv4BnJud1SIVsNxwPczvd1eaWVRVpRQ4HQiAE9Ls3N8yWW64&#10;CmZh4dvLrnsICzALJb6ancPWmOw+7DZgiSbjkL4SzK6pHxTJTGK54WrALzFHCQxrAfBZ4Bt5bWb3&#10;gJ/EPAuNcu/3KPDhNPIOG6EOGVLWb/bNKZZi+mNVFmCOx6jSdf3GTqpmueEONLvA/d4Jf/+T7oIG&#10;x71XZPAFeQ8y+G78a9LIu1yTXBPIcsNFMINRuwM7Mhk3t3dgBqrOxhzYemkVaeyGYbnhSzA3sG1Y&#10;qfkIZhXlV0bd2Wa54fbApzDpnKp2H2YQ7TtNDERmu9j2wdzoV72S/kTMLrXrcksClhu+G7Mab+mS&#10;2n8UM5EYlFTf0Cw3fC5mMDrP3KoGGLMB3PdhBkfHafHAg5iVo8cDx6eR92BVDWWr1XcC3oqZJKlj&#10;J+j1mEUGQR1nKM1kueFXefoE9M3A2k3EUibLDZfCTFq+ErNzfH1gPWDxJuOaxULMfcF1wDXZ17VA&#10;DMRlT4rXzXLD52D+9r4EWAtYFrB5+iDUosALp/3/OzHvf8p9mOvrhcBZo/5MLDd8FWbH1NZDvPwi&#10;4GtZOt7KZT+/DYAXAc8BVgOWxNyjTd07Po5ZcHI/ZlLrRszn+Ko08nqduVcpyw2XxQxuvgp4PuZ3&#10;vtyMYi/iqWvsrZhr4XSPY67/CaYP3If5rNyMeY+39EpPK9XKBiLfidkJ3Yldvz08CJyKub/4Qxp5&#10;99bRqOWGW2GuQRvX0d40CzHX0eOAY2pOS9iX5Ya/pv/k3wPAw5hroNTnIczE71cHXUCQjfPsgVno&#10;uOqA7f4Ds3troCMIsiwN38ektB7USZiFk1WeKyZ9WG74Dszi73F3SRp5GzTVuOWGFwMvb6p99P4n&#10;3UfTyPt+Ew1bbrgBJkNY1f6SRt7WmuSacJYbLol5IH4DJgf8+sDcJmMa0a2YQatrgasxq/QvHfbc&#10;hjplA/Y+8BZgwxqbvh/4G+Ym87iyU8xYbvhizG6NN2L+sJW1yv8ezKruXwN/qnIQvqjs87QzZsJy&#10;C8qbQP4v8FvgsGF20mSTCD/ArPIexYXAXmnkXTxiPaWw3HA7TL/tZ34aeTMH+aqKZz3M9XQj4MXA&#10;s7Ovtg3wz+ZBzLl65wJnAmcOuouzDJYbLod5SN4SM1myHuXtlPsP8AfMWR9nVLmzIo/lhu8HfjLt&#10;nz6VRt63moqnStlK39Uxky1rYyYNVgaelX3ZmEmYZTApLJec9vKpz26K6aNTpq/4XIgZiEuyrwcx&#10;18z52f+/B5Mu7i7MqvU7gbvbkm5w0mQp9nbBfMY3xvzuZ3oIuARzrtNv08j7R03hiXSC5YYO5r56&#10;a8z95myfo7a4G3P/eCbmM31hkws6shSGuwIu1Uze3ApcgbmGnQ38ta6JvEFZbvhx4Nt9ilwI/D9M&#10;euU3Aq/FLJ6Q8s3H7Pw9HjiphIUlNuaZdA/M39peC8iewDxPHwKcOMq9seWGW2JSWb+F/osr78NM&#10;+h4x6ISalM9yw29jjpsYd5M+yTPp73/STcIk17Vp5K2jSS55mmyQfkPMCuz1MDsTHEx+56YHav+L&#10;eXC4BTNQNfW/12Mmta6t++D3qmS7Q9bH/OyXpf+N4gY8NQj8CGbHWi8pZjBwPmbQ74o6JwCzHU8v&#10;xwx0rpB9TfWrlYGXTit+VRYjmLjnZ1+3YuK+uY6Yh2W54aKYz9E6mImOpXhmGqF1gDWm/f/zML/D&#10;FDP5eB8mZdZVZQzIWm64GWZ33RsZbLLxAuC7wK+bnBiYyXLDHwF75xS7Po2859cRTy/ZFu1lMbsA&#10;BplweyXQL3XHpZiH4X424emTrWdjrqUJ5vN0I+b6eUtbdrfOZLnhqpjdB6tjrhOLYyZGen1+wOw4&#10;nLpm3IS5sW/NGTGWG26LObsGzKTMGl3fPSQyqGwCdCXMvcDSmM/vvWnk3dloYCIdYrmhhXlm2DD7&#10;2gCzS3OVGsN4BLOQ5CbMfcVVwJWYhYa1nXk8KMsNX4BZlLQm5r5iScyCjLWmFbscM1E33QOYBRb/&#10;xfwNvwPzTHpr21PbTme54e6YHUO9nJlG3pYzXrMU5jlubcw92TKYHUPTM3dcg9n9OWlWw4yfTHc2&#10;z0yt/gTm/vQBzMKbf6WR95+qgrLccBnMM8XU8/dczAKgazEprB4qub25mGvSSzDpyWzMM+09mOfa&#10;uK3PHJPIcsOzMZPZ427SJ3km/f1PukmY5HocWPyJE3ft1N8XTXI1yHLDlTADiqtiblimvpbHDN4v&#10;i3k4mJq0mP7fUx7CnO0w5f7s3x7iqUHXB4F7MTdCd039dxV52kUmUXY+wQ6YlX0bYHZTrJB9+0HM&#10;BPLVwPnAH8s6ALxMlhsuhhlMeVZO0XPSyOvkjbvlhrtg0of2clQaebvXFI6UyHLDNTD9F+DANPLy&#10;cuGLiIgUlk1GrJV9rc5Tz20rYJ7ZlsqKLsFTi2EewzyTTZlafPEgT6XnfGDaf98F3JhG3j0VvQ2p&#10;kOWG+2FSOPZyehp5W9UVj4jUz3LD+ZjJ6nE36ZM8k/7+J90kTHIBrPrEibt2arHkOBxm3lnZA4we&#10;YkQ6Ljsv5PDsq6t2IX+CC56aSOii1+d8X6s+OiqNvJstN7wJM8j4zabjERGR8ZLtzrgi+xKZzSt1&#10;oCYqAAAgAElEQVRzvq8d5iJjLDsuYxImuERkMqyM2SHdGZrkEhGZcNnq5C8ULN66XWhFZDvVdswp&#10;1pr0ezKUbwPXtfWsDhERERlP2b30NjnFHqgjFhFpzMz0miIiXVZnqu5SaJJLRES+AjyvYNmrqwyk&#10;QnvwVArJXrTCtsPSyPth0zGIiIjIRNqV/B0cnVoNLSIDc5oOoEarWW74xSbbb7Bt0PufdNtabrh8&#10;Q23X+bvPGz9rHU1yiYhMMMsNNwb+b4CXXF5VLFWx3HAJYP8CRe+oOhYRERERGR+WGy5JsYwIN1cd&#10;i4g0as2mA6jRqhTPBDOOJv39T7o3ZF/jbrmmAxjUIk0HICIizbDccBXg18Dcgi95DLisuogqcwDw&#10;3ALlbqw6EBEREREZK/tTbGX1LVUHIiKNmqRJLhEZf5rkEhGR9rPc0AKOY7Cb8X+mkfd4RSFVwnLD&#10;1wIfK1j8uipjEREREZHxYbnhq4H9Cha/pspYRKRxRRZVioh0hSa5RESk3Sw3nAscBWw54EvnlR5M&#10;hSw3XAMzkTenQPEUuLbaiERERERkHFhuuBJwDMUyIiwE4mojEpGGrdp0ACIiJVq26QAGpUkuEZEJ&#10;YrnhHOAg4F1DvPyMksOpjOWGSwEnUvxgzivTyEsrDElERERExoDlhosBJwDPL/iSf6eR90iFIYlI&#10;857ddAAiIiXSTi4REWknyw0XAQ4G3jfEyx+kIzu5soGHXwEbDvCyCysKR0RERETGRJYR4WhgswFe&#10;9s+KwhGRFsgWWC7ddBwiIiXq3CSX1XQAIiJSvWzi52hgpyGr+FMaeY+WGFIlsvf5G2C7AV96TgXh&#10;iIiIiMiYmDbBNej99PkVhCMi7TEH8AcovxSwWEWxiExno7F/Gc5VTQcwKHV0mXiWGy5RVvqI7MGH&#10;NPKeKKM+kTJYbrgM8FtgmxGqOa6kcCqTTXD9Gth+iJfPKzcaERERERkX0ya4hkn5/deSwxGRFkkj&#10;70HgyKbjEBEp05w5uzYdwkCUrlAmmuWGqwB/t9xw3xLqmnrwOXpqskukaZYbrgOcx2gTXPMx51u1&#10;luWGywGnADsM8fL/pJF3TckhiYiIiMgYsNxwaeAkhpvguh+4pNyIRERERGQ6TXLJxMomuE4HXgp8&#10;fZSJrhkr+96FJrqkBSw33Aa4AHjxiFX9vM2HZVtuuBpmJ9aWQ1YRlRaMiIiIiIyN7D7zr8Abh6zi&#10;j8ryISIiIlItTXLJRJoxwTVlqImuHqkrNNEljbHccE7Wl/8ErFBClT8uoY5KWG64EWYib4MRqjm+&#10;pHBEREREZExYbvhKzHlaG41Qze9LCkdEREREetAkl0ycHhNcUwaa6MrJza6JLqmd5YbPwqTt+zrl&#10;XONPSSPvyhLqKZ3lhjsBZwPPHaGam9E5CSIiIiIyjeWGe2DuM9ccoZqHaXnKbxEREZFxoEkumSg5&#10;E1xTCk10FTx8WBNdUpssPeHFjHb+1kwHlFhXKSw3nGu54deBY4ElR6zu6DTyFpQQloiIiIh0nOWG&#10;S1hueChwOLD4iNVFaeQlJYQlIiIiIn1okksmRsEJril9J7oKTnBN0USXVMpyw6UsN/wxcCqweolV&#10;n55G3tkl1jey7FyE04Chz9CbZgHw0xLqEREREZGOs9zwxZg02O8tqcrDSqpHRERERPrQJJdMhAEn&#10;uKbMOtFlueFimB0kRSa4pmiiSyphueFrgUuAD5Vc9ULgkyXXORLLDV+H2am2ZUlVnpBG3n9KqktE&#10;REREOspyw/cCFwIvK6nKq4EzSqpLRERERPqYs3DhwqZjEKnUkBNc0+2XRt43sroWA34DbD9kXccA&#10;u6aR98SQrxcBwHLDFYADgb0qauLINPL8iuoeiOWGiwJfAT4FzCmx6lenkXdBifWJiIiISIdYbvhs&#10;zI6rN5Vc9XvTyNNOLhEREemkOXPKHH6rnnZyyST4EcNPcIHZ0bVJ9t8fY/gJLjA7uvYe4fUy4Sw3&#10;nGO54W7AlVQ3wXUfZkKpcZYbrgecD3yacie4TtEEl4iIiMjkstxwF+Ayyp/gugU4quQ6RURERKQH&#10;q+kARGrwYeAljLaT67zsv78LbMrwE10nAT8Z8rUy4bLJ1h8AG1fc1MfSyLur4jb6stzQAj6K2cE1&#10;6qHfs9m/gjpFREREpOUsN1wLOBh4Y0VNfCmNvMcqqltEREREZlC6QpkII6QsfDJV4bS6hk1ZeBLw&#10;dj3wyKAsN3whZrLnHTU0d2IaeW4N7fRkueHLgAB4RUVN/DyNPK+iukVERESkhbIU2P8HfAlYqqJm&#10;rgTWTyMvrah+EWkZyw1XBNasoalr0shLamjnGWp8j9Lb9WnkPdBEw5YbLges3UTbmSuaGku13HA1&#10;YLUm2p7hUeDhGtub/8SJu95bY3sj004umQhp5N1lueHrGWyi6xkTXFldj1lu+HYGm+jSBJcMzHLD&#10;NYHPA7sDc2to8haqS4GYy3LDZYEvAh+huvebYFIfioiIiMiEsNxwW+B7wHoVN/UhTXCJTJwdMIs0&#10;q/Y6YF4N7cymrvcove0InNBQ268Djm+obTATbDc01Pb7gS801HaTvgHs13QQg9Akl0yMASe6Zp3g&#10;mlbXIBNdmuCSgVhu+GLMmVjvpp7JLYAngHemkXdnTe09yXLDOcDOwLeB1Stubv808m6tuA0RERER&#10;aYHsvvpAYLsamgvTyDujhnZEREREqnRf0wEMSpNcMlEKTnQd0G+Ca1pdRSa6NMElhWQTPa/H7GLa&#10;HphTcwgfSSPv7JrbxHLD1wHforrUhNOdDRxUQzsiIiIi0qAsI8IXgV2pZ9HYzZj7eBEREZGu0ySX&#10;SNvlTHQdmEbe5waoq99Elya4JJflhssD7wI+BLy4oTAOSiPv4DobtNxwE8zAwxtqavK/wG5p5C2o&#10;qT0RERERqVk2ufUpYE9g8ZqaXQB4aeTdX1N7IiIiIlXSJJdIF/SY6Dowjbx9h6hrtokuTXBJT9N2&#10;be2Jyatc1wP4bH6LOYC7FpYbvgaTz7iuya0p708j77qa2xQRERGRGlhu+ELgk8BuwKI1N79/Gnnz&#10;am5TRNpj2aYDEBEpWecmueYsXLiw6RhEGmO54SqYia4/DDPBNaOuxYAjARtNcEkflhu+Dzik6TiA&#10;vwBvqrqvWm5oAW8FPgpsUmVbPRyURt7eDbQrIiIiIhWy3HBrYB/gTdSf7hvgWOBdaeRpYEVkQllu&#10;uA/wvRqa+htwdw3tzGZNYMOG2hbjAuC2htpeHdi4obYB/gw81FDb6wHrNtR2k172xIm7Xt50EIPQ&#10;JJdMPMsN7TTykpLqmgvM1QSX5MnOono3ZifXCg2EcAawXRp5ld0oWG64FuADewBrVNVOjrOBrfSZ&#10;FBERERkPlhuujDlra0/gRQ2GcibwP7rPFJlsNU5yiYjUZbUnTtz1jqaDGIQmuUREGmS54eLApsDW&#10;wFaY1VGLVdzsKcBbq5rgstzwVcBXMe+piRW1U64FXp1G3j0NxiAiIiIiJbDccEXgR8Dbqf5+Oc8F&#10;mAmuBxqOQ0QaZrnhB4Baz7gWEanQQsB64sRdO3Wmvc7kEhFpUBp5j2J2VZ0BfMZyw0WBDYCNgBcD&#10;L8RsjV4TmFtCkz8H3lPxitOp1RMLKCfmYdwJbKsJLhEREZGxsRB4FHicZie5NMElItM93HQAIiIl&#10;uiuNvAVz5uzadBwD0U4uEZEOyFJhPgsz2fVsYBVgxexrBWAZYAnMobeLA0vPqGIucHAaeT+pMeYV&#10;ge2ANwKvA1atqen5wOZp5F1SU3siIiIiUhPLDZcGtgdcTCaEVWps/i+Am0begzW2KSItZrnh7kDQ&#10;cBgiImW5JI28DebMaTIx0+A0ySUiIrWw3HA94DWYlIyvAF6GmZwr092Ys8bOL7leEREREWkZyw3n&#10;YO4pN8XcX74CeCmwaAXN1ZERQUQ6xnLDtwDHNx2HiEhJojTy3tK1SS6lKxQRkVqkkXcVcBXTVrlZ&#10;brg6JiWjAzwPs0ttjex/V8LsVFu8YBP/BnZMI++KEsMWERERkZZKI28hcGn2BTyZAWEtTMrvF2Du&#10;LZ8LPAeTWWAqG0LRtNoPA/umkffD0gIXERERaaf/NB3AMDTJJSIijUkj7zbgNuDMXmUsN1wKk5Jx&#10;CczOr6V5anXuMpgBihT4Sxp5yocuIiIiMsHSyHsCuDb76slyw2Ux95iLYe4vbZ4aI1kWWARzDtgF&#10;2T2riMhs9AwqIuNEk1wiIiJlSyPvIeChpuMQERERkfGRRt58zFmuIiKjuAWImg5CpKWeAP7bdBAy&#10;kL81HcAwdCaXiIiIiIiIiIiIiIiI0LUzuRZpOgARERERERERERERERGRQWmSS0RERERERERERERE&#10;RDpHk1wiIiIiIiIiIiIiIiLSOZrkEhERERERERERERERkc6xmg5AxpsdxHOBzYAtgZcDDvAswAaW&#10;ynn5honvXFxpgCIiIiIiIiIiIiIi0kma5JJK2EG8DPAx4P3Aag2HIyIiIiIiIiIiIiIiY0aTXFI6&#10;O4hfDRwHrNl0LCIiIiIiIiIiIiIiMp40yTUgO4jnAVv0K5P4zpx6omkfO4g3BU4Dlmw6FhFphq6T&#10;ItIkXYNERETaTX+rRUREpEya5JLS2EG8LPAb8ie4bgaOAM4ErgYe7FHuv+VFJyIiIiIiIiIiIiIi&#10;40STXFKmTwGr55Q5Avhw4jsP1RCPiIiIiIiIiIiIiIiMKU1ySSnsIJ4LvDen2JnAnonvLKwhJBER&#10;ERERERERERERGWOa5JKybAKsklPmQE1wiYiIiIiIiIiIDMZyw72Btzcdh0yuNPK2bKptyw33BbZt&#10;qv0xl6SRt13TQYxCk1xSlk0KlLmw8ihERERERERERETGzzrAFk0HIdKQ9VD/r8opTQcwqkWaDkDG&#10;xgvzCiS+c1cdgYiIiIiIiIiIiIiISK55TQcwKu3kkrKs1HQAImLYQXwA8NJ+ZRLfeUtN4YiIiIiI&#10;SIvoeUFERESmmdd0AKPSJNfgLm46gJaymw5ARJ60Gc1u4dZ1UkSapGuQiIhIf3peEBEREYAHGYMj&#10;hjTJNaDEd/ZpOoaWWqLpAESkHXSdFJEm6RokIiLSbvpbLSIi0hpnp5GXNh3EqDTJJSIiIiIiIiIi&#10;IlICyw3nAp8F5pRU5RLZV5M7MEWw3PD7DTa/cYNtj7N5TQdQBk1yiYiIiIiIiIiIiJQgjbwnLDd8&#10;J7Be07GIlOz/mg5ASndK0wGUYZGmAxAREREREREREREZI2c3HYCISI5bGZNzMjXJJSIiIiIiIiIi&#10;IlKec5oOQEQkx8lp5C1sOogyaJJLREREREREREREpDxnNR2AiEiOPzQdQFk0ySUiIiIiIiIiIiJS&#10;kjTyrgFuaToOEZEeHgP+3HQQZdEkl4iIiIiIiIiIiEi55jUdgIhID/PSyHuw6SDKYjUdQNfYQbwO&#10;YPcrk/jOwAe22UG8GbDyjH9+LPGdk3uUXwZ4HbAZ8BLg+cDqwJLAYlmx+4E7gBswh8idA5yW+M5D&#10;g8bXZXYQrwZsCfw/wMH8rJ7FUz+rx4GHgLuB64EYuACYl/jODRXGtTuw1ox/fgz4RuI7C2YpvxHw&#10;NmBTzO98RWAu8ED2dT1wGXBS4junFoxhoH6XvebFwOuzONYFngcsg/lZPgzMB24ELscctPr7xHfu&#10;LBLPtDaWB3YAXgO8Clgb837B/IweAG7G/K7+DpyS+M5lg7QxKjuIF8X8DF4FvAx4KfAczM9zblbs&#10;ISDJYr0J8zk8H9O3Hq4z3jpVdZ0cMIapz/2mwAuyr1Uxn/vFs2IPAXcC/wEuJeuzie9cUXFsDrAN&#10;sCGwAfBsYFnMz+xRzGfofuAq4ApMHz8j8Z17q4yrSl16z3YQrwVsDbwSeCHm+rNCFutc4BHMte4W&#10;4Jos3jOAc6r4+1r33wo7iHfGXNv7+VPiO+cN9EYKsoN4DrA/sOiMbz2a+M7XC9aha1DxONeiRf09&#10;J9bOXEeK6ko/mRGr7qefXt9s99ILstc/43wDO4iXA/4Hcy/9UsznbllgCczPMMF83q4DLsLcS5+V&#10;+M5jebFUTX1gqNj0vNBDy/5Wt61Pa2xovPwF2KXpIEREZjE2qQoB5ixcOBZni9XGDuJ5wBb9yiS+&#10;M6fEel+X+M68aeU2Bj6OmQBYYtB2MIMVxwHfT3znnwPG+Bbg+CHaHJSf+M6Ro1RgB7ENvBvYHXj1&#10;CFVdBRwFBInv3DFKTDP1+Z3vnPjOsdPKvRH4AsXfxwOJ7yw/Ygwz+50N7AXsCby4YBxTFgInYB40&#10;L8iJZ0NgP8DlqRvyov4FfB84MvGddMDXFmIHsQW8GfAwAxTLDFnVI5jP0o8T3xnqMFo7iDcABvoM&#10;j+jMxHe2LFKwqutkgXZtYFdgN2DjEar6D/A74LDEd64sKbZFgHcAH8MMdAxqAXAucDTwq8R3Higj&#10;rip16T3bQbwS5nO9F4Nf46Y8hPn7elDiOxeWGNs8avxbYQfxB4GDcl57SuI72xZsZyB2EG8FnDbL&#10;t45LfGengnXMQ9egntrc32fq0nWkqK70E9D9dJH76T7t75L4zjHTym0AfAIzuTLoM9x9wK+BHzQw&#10;uak+MHg8el4ooOG/1V3t060ZG5LiLDdcAlit6ThqthCzaEBE2i1JI6/n+OmcOaX/Ga6UJrkG1MAk&#10;15mJ72xpB/HqwA+Btw9adw8LMQ/8+yS+c3/BGFs/yZU9VOyNWQW+Snkh8SDwY+Brie/ML6PCPr/z&#10;KzGr/FYBfoq5aR1EGZNcU/1uEeD9wJd45mqyQS0EDgU+PnPFWLaK7geYgaxRXYp5qC1tECB7GNob&#10;+AhmVVyZTgQ+kPjOrQPGpIfWp9pbHNgH+CSwUln1Zk4BPpP4zj+GrcAO4nWBkOEGaGczH/gJcGDi&#10;O/eVVGepuvKe7SBeEjN4/inMSvqy/Brz93Wgz/Vs6v5bke2kvRWz+reXhcDzEt+5acA2c9lBfCww&#10;22TW1onv/KVgHfPQNegZutDfp+vKdaSorvQT0P10ZtRJruuAFwFLA98B/AHbn81C4BjgE4nv3F5C&#10;fT2pDwADTnLpeQFo9/PCOPTp1owNiYjI+OvaJJfO5Gq/Lewg/ixm4L6smxiAOZgVpBdn6ec6L0tj&#10;cw7wPcq9cQXzgPpp4FI7iF9bct0zvQj4IibNzqAPY2XZwg7inTCr6Q9i9AkuMH3u/cBZdhA/+fux&#10;g/jNmF1YZUxwAawPnG8H8etHrcgO4jl2EO8BXAt8nfIfWMH8ji+1g3iUlYQTyw7i9TFpQ75B+YOG&#10;AG8ALrSD+CA7iJce9MVZP7yQ8gZpwQxOfxq4Jtv10ipdec9Z3/kHcADlDvgD/C/m7+vWJdc7XSV/&#10;K7LBjd/mFJu6hyiVHcQrAzvO8q3rMSnyWqft16ApXevvXbmOFNWVfgK6ny7R84EDMRMMZUxwgbn2&#10;7gJcaQexW1Kdz6A+MBg9L7TfGPVpjQ2JiIj0oEmubvgKs08yXI9Jz/ZOzCq11TArr5fH3NTvCvQ8&#10;WynzPODMbLVsZ9lBvDnFBkPuAr6FyYO/Kua8g5UwZzt8BDMA0c/zgDOy3O9V+hzw3IrbyHMsJrf3&#10;TDcC3wTeiMldvgywHCYX/naY3Vr9cntvhOlzK9tBvA/we546b2vKQkxu2Pdg+vZymJzta2PSvByT&#10;lenFBk7IHmhG8XXgcExu9l7+ielT7wBejvmsLonpV+tiUpWcmNPOSsBp2WpLKSibID0PM7HZzz2Y&#10;VdTbYM5wWRIz2Lkq5myX/8X8rs/BpLaazQfJv57OjO9FQETv8wZuAT6LOathVUyakRUw6cPegZlg&#10;vrpPEysCVT9MD6Qr79kO4u0wfedFOUVvAj4PbIL5nC6FuTa/DZOGtZ9VgJPtIK5ycLWqvxU/K1DG&#10;t835WWV6N7Onqj18tnNVmtb2a9C0ODvV37tyHSmqK/0ki1X30+XaB/NeZ/ovEGDuEV+Cuc9cGjMx&#10;tguQdw7U8pj73E+WF6qhPjAUPS+02Bj2aY0NiYiIzMJqOgAZyjnAFxPf+XOP7z+CyX97FRDaQbwF&#10;8Et6rypbGfiDHcQbJL6T9Go08Z0TMKt8nqGpnNpZ25tjHgYXzyn6PeBzie88OOPf782+LgF+lKVl&#10;/Bm9V9rOBQI7iBdJfOeI4SMf2DXAnzEHjt+G+T2viHk43ppyVzvP5nrMKrXfJb7zxCzfn485H+IP&#10;dhB/A3MT3WtA7UWYA2+fM8v3TgL27ZFu8EHMYbm/s4P4u5hBsNnqADP59gs7iF8928HfBfXKnX0b&#10;Jgf7EYnvxD3KPILpV/8Gfp6tvPxtn3ht4Ld2EL+syAHA2UHMrfs81iUbtI3IX6zxbeBLs1zbHsEM&#10;Mt2J6Yu/yep9FiZH/z4885o520BVr/jmAEfSe5D2DGDHWc6HeRRzMPSVmBRgZH1nD8zD6TD59mvR&#10;lfec9Z3fAYv2KfY45tyOb81yxt/N2dfv7CDeMou5127XRYFj7SDeJPGdS0cKvLgy/lb8FbMi/QV9&#10;yjwfc1h7mTus9prl357ADAa3StuvQTPi7Ex/78p1pKiu9JOsTt1PV38/fS/wVeDQWX5+YO61rweO&#10;sYN4G0z6sH7nuHzTDmIS3/lWGcGpDwzdB/S80FIT0qcbGRsSERFpG01ydcvjmAOLfzTIoH3iO2fa&#10;Qfw6TKqGXgffvgDz0PV/I0dZIzuIX4gZPOh347oA2D3xnbBInYnvnGAH8eXAPHo/YAAcYgfxddMP&#10;f63ICcDXE9/pt3ps/2zF1aeAKtKXHAp8NPGdh4sUTnznhiyNyr/oPbA282f7CPDBxHcKDWYmvvMP&#10;O4h3xvyeeg0evQqTyuHXReos4HZM6plDi/4spiS+c36WHukfmNW6s3k+5jP+5ZGiHHN2EG+IOSS5&#10;36DhAsCbfuh7EYnv3IkZNPoR8FHgM5jdDIPaFti4x/ceAnaaZZC2V0znY1JwfhHYD7NSf+4QMVWt&#10;9e85Sxl2LP0H/B8G3D6DBdPjnJelVTuX3p/rJYHj7CB+eeI7jw4a8wBK+1uR+M5CO4gPB76W06ZP&#10;SZNcdhBvitmJM9PJZZ/1NKqOXIO62t9bfx0pqiv9JItV99NGlffTEbBX4jt3FSmc+M6f7SDeDDiL&#10;/unvDrSD+LLEd/40SnDqA08qow9MPS8ckvjOI4O8UM8L5ZmAPq2xIRERkWmUrrBbdkp854fD7EpJ&#10;fOdqzANwPx+wg3jN4UKrn20Ojw0xW/D72b/ojeuUxHeuweQ+f6xPsUWBo+0gLvtsi+l2THxnx5yH&#10;McD8jhPfeQ8mzVCZPp34zvuHmNSJyVYcFzAf2KroBNe0Ns4iP4XS3oPU2cNCTPqjdRPf+f6gP4sp&#10;2efwhznFPmKbw+llFnYQL4FJV7lkTtFPDDpoOF3iOw8nvvM1THrNS4ao4p19vndK0UGuGTHdlvjO&#10;RzBpU84dIqaqtfo9Z5+rY+g9aDRl5yID/lMS37kM+HhOsXWBjxWtcwhV/K04ErOLqp+3l/g3cM8e&#10;/35YSfWXoivXoA7391ZfR4rqSj8B3U/PVNH99LeyGAbqv4nvXAu8hf7X4jmYzAVDn5+rPvB0I/SB&#10;mc8LA01wTW8fPS+MZEL6tMaGREREptEkV4ckvnP8iFUcBtzX5/uLAh8asY06fZjeq32n/A1zftTA&#10;Et+5CLMKr5/nUuEqusSkiBz0NdeUHMNQP79MXm55MKvQ3pz4zjlDtvGrnO+/1g7iVYesG0yqkdcn&#10;vrN34jvzR6hnSl7qipWA/ymhnXG1L7BeTpkzMDnpR5Y9BG4GnDLgSzft871rh48IEt+5HHOezGfI&#10;n4SoU9vf86cwqYj6OSTxnWiIun+GSX/Uz8ftIB56p0U/VfytSHznNuCPOdUsCew8aNszZYNAO83y&#10;rdsY4XyhinTlGtTV/t7260hRXeknoPvpXq8p7X468Z1PDTMQnb32AvL7yYrk/4z7UR+Y/TWD9AE9&#10;L7TLJPRpjQ2JiIhMo0muCZKtJssbsNqljlhGZQfx8uSvPgKzQnbY85jAnJGQlxbng1rl1NNlBcqc&#10;k/jO2SO0cVHO9+cAm49Q9yvLTDWRPTDfm1Nsq7LaGyfZZOUnChQd9XP/NInJR78jcPoAL+t3TRh5&#10;VWfiO09kq/e/M2pdJWrte85WuH8qp9gDwP7DxoZJ69rPSvTfpdJGPytQxi+hnZ2ZPdXa4cnsZ0A2&#10;oivXoI7399ZeR4rqSj8B3U93yAGYs9n68e0gdgatWH2gFHpeaBH16WLGaWxIREQENMk1ifIefJ9j&#10;B/FLa4lkND69D3yd8tfEd84bpZFsJd7ROcUWxawWk2e6rYY27ixQZv1hKs5SQFRxFszNOd/fsII2&#10;x8H7yU+9NS9bXVmqLEXlXgO8ZLE+39s2S6MysqTAoeM1avN73htzWHs/P018p9+K1jy/K1Cma4MF&#10;fwDuyCnzajuI83YM5Znts7UQGCiFbQ26cg3qcn9v83WkqK70E9D9dCckvnM/+T+/OcCnh6hefWBE&#10;el5onT1oV58uI3V+VcZlbEhERESTXBPo3wXK5G3tb4MPFihzZElt/bJAGd8O4n4Hu0+qpPIGiqUE&#10;adsKuryBxbXqCKJL7CBehGIDd3npXYY24I6Sfiuu12Q8Dwtv5Xu2g3gu8J4CRYvsWuop8Z3rMIfN&#10;97O5HcR5kw+tkfhOChxVoOjQu7nsIN4AeMUs3/pL9jNtha5cg8agv7fyOlJUV/rJNLqf7o5fFCiz&#10;0xBpQtUH2kvPC8P5QIEyR5bUVpE+vUeL+/S4jA2JiIhokmsC3VCgzKgrsitlB/FGwDo5xRYCJ5XU&#10;5AXA/TllVgK2KKm9sZH4Tr8Deeu0XNMBDKhr8dZhU+A5OWUWYHaetEHe2TH72UH8ZTuI59QSTT3a&#10;+p7/H7BGTpkrE98p8qCf5/yc71tZPF1yeIEy3ggDOHv2+PfDhqyvKl25BnW9v7f1OlJUV/qJ7qdr&#10;ZAdxGfd15wN35zUFbF+0QvWBztPzwgzq0wO7oUCZVo8NiYiITCkl5Yd0Sl4+d8h/OG/aDqyZ75IA&#10;AB9DSURBVAXK/DPxnbwHwUIS33nCDuJzgTfmFH0zcFoZbUrpuvYQ2LV467BdgTKXJL6Td35BXc4C&#10;Nsgp8zlgYzuI90x8Jy8lTRe09T0X6TvzSmrr6gJlNgBOKam9yiW+8287iM8CXtun2LMwP+eBDkHP&#10;dhy8e5Zv3QOcMEhdNejKNajr/b2t15GiutJPQPfTdRp5UjbxnQV2EJ8JvC2n6BuAXxWsVn2g2/S8&#10;8Ezq04MZh7GhTrPc8H3A6k3HUaPHgQebDqKjHgPadFRBl+hnZ1yeRt41TQdRJU1yTZ4if1Dyclg3&#10;bfMCZf5ecpv/JP/mddOS25TytHXFtxTXb4B9ygWVR1HcsRQ7V+INwBV2EH8G+EmWHq6r2vqei/zN&#10;KOtsnCID7l082+Bn5H8GfQac5MIM1s42SHdUi3YCT+nKNajr/b2t15GiutJPQPfTXXQR+ZNcrxug&#10;PvUBGTfq04MZh7GhrlsB+ELTQYjIRHhR0wFUTekKJ0ziO48XKNbWnNFk6WleXaDoZSU3XWS18oYt&#10;zrct0lnZGTMbFSh6edWxFJX4zjnA3woWXwb4IXCxHcRbVRdVtdr4nrNrcpG+c31JTd5WoEzbzggs&#10;4jfkr/Z9kx3Eqw1Y73t7/PtI50WVrSvXoHHo7228jhTVlX4Cup/usCJ9Zy07iJfPK6Q+IOOmA326&#10;dQvMuz42NCYOQTubRKR6J6eRd1XTQVRNk1zSNWsCRQ5ULvuw+hsKlFkUHQAsUoXnAUsUKJd3lkvd&#10;9gYG2V3wEuA0O4iPt4N47Ypiqlrb3vPzKfZwXlbqsCK7jzqXkiTxnYeAY3KKzQV2LVqnHcTrApvN&#10;8q2zE9+5coDw6tCVa9C49Pe2XUeK6ko/Ad1Pd1XRCeqXFyijPiDjpu19uqv39lKhNPLuBw5tOg4R&#10;GXvfazqAOrRuNYlIDqdguZtKbveOguXWAeKS25aWyXYrvBYziLAOsAYmX/kKmOvq0s1FN5byDpCe&#10;UvbnfiSJ71xsB/E+wI8HfOlbgG3tIP4m8I3Edx4uP7pqtPA9v6BgubxDw4uaX6BMkUHwNvoZ8L6c&#10;MnsA3yxY3549/v3wwhHVpyvXoLHo7y28jhTVlX4Cup/uqlsKlntugTLqAxXT80Lt1Kelq34A/B9m&#10;wZiISNkuSyOvjedClk6TXNI1zypY7p6S272vYDnlrB5TdhCvihmU3Ql4WcPhTJpVCpZLKo1iCInv&#10;HJT1nc8N+NIlgM8Du9pB/IHEd/5UfnTVaNl7Lpo+7zo7qG3cYdm6GipT4jsX2kF8Gf2vf+vaQfz/&#10;Et/pm27ODuLFgN1m+dZ84LgRwqxKV65BY9PfW3YdKaor/QR0P91Jie/cawfxQvLPmn1OgerUByqg&#10;54VGqU9LJ6WRd6Plhr8C3tV0LCIylr7RdAB1UbpC6ZqmBhCK1rdyye1Kw+wgXskO4h9hVv0dgB5Y&#10;m1D0c593ZlAjEt/5PObsoUHSb01ZC/ijHcTH2kHcmYfjFr3nNk4oLdl0ACMoclaWX6DM9sz+uf5F&#10;lhqxbbpyDRqr/t6i60hRXekn0Nz9dNFzR3Q/3VuRHZQrFCijPlAiPS+0gvq0dNlXgYVNByEiY+da&#10;2rmItBKa5JKuKZT2JvGdUgcQBhh062oaKpmFHcRbA//CnA+iQ3ebs3jBcq1N65f4zmHA6ymWt382&#10;OwGXZn2yE1rynpcZ4bVVWazpAEbwc/LPYdrJDuK8FEzv7fHvRSbRmtCVa9DY9fcSryNbjRJHQV3p&#10;J9Dc/XTRwWDdT/dWZNK3yM9PfaAkel5oDfVp6aw08q4AoqbjEJGxc2AaecMsGOwkTXJJ17R9Bbxu&#10;XseEHcTvAk4GVi1Q/EHM6oi9gc0xBwsvnfjOnNm+gDMrC3w8Ffrct3QHyJMS3zkLcy7DYQy3Uu/Z&#10;wKl2EO9famAVmsT3PM4S37kXOD6nmA38b89vBvHzgG1m+dZFie9cNEJ4VRqLa1BXlXQd+XMN15Eu&#10;9RPdT3dXWbtQ1AdKoOeFVlGflq77ctMBiMhYuQk4qukg6qQzuaRr2jAw0E/RlVzSYnYQvxo4kvzV&#10;mE8ABwLfTHzngarjmmBt/9wXlvjOfOC9dhAHwEHAhgNWMQf4qh3Ez058Z+/SA6xAw++50GrdbDBJ&#10;ivkZZndMP3tgrqGzeQ+znyfT1l1c0J1r0Nj2945cO7vST6D9sep+ureydmyqD4xIzwutoz4tnZZG&#10;3j8tNzwFeEPTsYjIWDgwjby8LCxjRTu5pGseLVLIDuLlymzUDuKi51wUik/ayw7iRTEpufIeWB8G&#10;tk185zN6YK1c0c99Xoq01kh851zglZgB/zuHqOJDdhB/rtyoqtXQe368SCE7iNu++rdNTic/ddxr&#10;7SB2Zv6jHcRzmf3MroeBX4weWmW6cg0a+/7e8mtnV/oJ6H66y+YWKFNkQEN9YAR6Xmgl9WkZB19o&#10;OgARGQs3YLJgTBRNcknX3F2wXNkDCEXru6vkdqV+uwPrFCj34cR3Tqs4FjHuKViu6ENmKyS+syDx&#10;nSMAB/gOxc7ZmO7LdhBvWXpgFWrgPd9RsJw9YBwTK/GdBUBQoOhsk1nbAmvM8u/HZTt12qor16CJ&#10;6O8tvnZ2pZ+A7qe7rMjnt8jvV31gNLuj54W2UZ+Wzksj73zghKbjEJHO+9Kk7eICTXJJ9xS9OVy5&#10;5HZXLFju9pLblfrtWaDMZcARVQciTyr60LpCpVFUJPGd+YnvfAJ4GXDqgC8/yA7izv0tr/E931Kw&#10;3EoDxjDpAvLPRtot27k1Xa/ra5tTFUJ3rkET1d9beO3sSj8B3U93kh3Ey1BsJ1eRn5/6wGj0vNA+&#10;6tMyLj4DLGg6CBHprCuBo5sOogmdGxiTiRcXLPfcktt9dsFy15bcrtTIDuJVgI0LFD068Z28AV4p&#10;T9HP1ZqVRlGxxHeuSnznDZgdMEV3tbyYDudtr+E9X1Ow3OoFywmQ+M5NwCk5xZ7NtN+THcSrAdvN&#10;Uu7KxHfOLjG8KnTlGjSR/b1F186u9BPQ/XRXrVaw3PUFyqgPDEnPC63V9j5d9G+0TLg08q4Awqbj&#10;EJHO+kwaeRM5UW41HYDIgG7E5LNePKfc80tud+0CZZLEd24suV2p1ysKljuz0ihkphswZ83knXtQ&#10;9ue+EYnvHGkH8VnA74D1C7zkbcAfKw2qYlW958R37rKD+A5g1ZyiLwTOKNCuPOVnmPSD/ewBnJz9&#10;9+7Mft95eIkxVeUGOnANmvT+3oJr5w10oJ9kdD/dTUUnSK8uUEZ9YHh6Xmintvfpm0puV8bbZ8k/&#10;A1fGw0MUO0tTpIjHmOCUp5rkkk5JfOcJO4gvAl6TU7TI4MYgXlKgzHkltyn1e17BctdVGoU8TeI7&#10;j9tBfDHwqpyiL60jnjokvnOtHcSbYyYINs0pvkkNIVWuwvd8IfDmnDJj03dqdBImPVu/tD872EG8&#10;MuasotlSOz0GHFVBbKXq2DVoovt7k9fOLvUT3U/Xbing/hLqWbdAmRsT37kzr5D6wEj0vNBC6tMy&#10;TtLIuxn4YtNxiIh0idIVShedVaBM3gDDoDYqUKbt6ZYk3/IFy91baRQym3MLlCn7c9+oxHceALYH&#10;/pNT9AU1hFOLit7zXwqUefUA9QmQ+M5j5Of6XhR4N7Als//OosR3ip5j1LSuXIMmvr83fO3sSj8B&#10;3U/XabGS6ikyOH/OAPWpDwxHzwvtpT4tIiIyoTTJJV30hwJl1s9Wj4/MDuKlKJZ3PSqjPWlUkcO8&#10;AZaoNIrRPdJ0ABUo8rnfyA7iogMPnZD4zr3A3jnF2t4fB1LBey6SjuwVdhAXPThcnlIk1eAewF49&#10;vvfTEmOpWleuQervNHrt7Eo/Ad1Pd9FmBcoMkoJTfWA4el5oL/VpERGRCaVJLumivwF35JSZg1nF&#10;W4atyV+BGSe+c3FJ7Ulz/luw3HKVRjG6JK+AHcRlrSquy5nAfTllFqG8z32bnAzc1ef745jDu7T3&#10;nPjOVcA/coqNa9+pVOI7V5CfgudlwDtm+ffrgdNLD6o6nbgGqb8/TRPXzk70k4zupzvEDuLVyE+L&#10;9hjw+wGqVR8Yjp4X2kt9WkREZEJpkks6J/GdJ4DDChTdraQmvQJlflJSW9KsWwqWa3t6uHsKlFml&#10;8ihKlPjOo+SnRoPyPvfPYAfxnKrq7ifxnQX0T7t1Q02h1KaC91zkb8ZsZ0ZJvp8VKDPbqvcjst9z&#10;J3TsGqT+TjPXzi71E91Pd87/FihzYraLsRD1gaHpeaGl1KdFREQmlya5pKsOJj/FwhZ2EL9ylEbs&#10;IH4esGNOsXsolrJJ2u+KguXacp5GL/8uUOZllUdRvh8DaU6Zrewg3rDshu0gngt8p0C5Ne0g/kDZ&#10;7QPP6vO98ytor7COvOejgNtzymxmB/GmA9ZbmB3En6mq7oYdR4HV4DM8ARxRQSxVa/01KNO5/t6R&#10;60hRXeknoPvpLnlvgTKD/O6nqA8MTs8L7aY+LSIiMoE0ySWdlPjObcAPChT9zoi7L75Gft71AxLf&#10;mT9CG9IeVwN3Fig3W+qtNslLHwbFVgS3SuI711Bs18h3y9x1ZQexjUn/89YCxRcBDraD+Ht2EC9a&#10;UvtrA2v2KXJCGe2MoPXvOfGdR4DPFSj6vWyQuDR2EC9nB/ExwAFl1tsWie/8FzPRNYg/Jr5zaxXx&#10;VKkj16Cu9vfWX0eK6ko/Ad1P12ipUV5sB/FbgZfmFPtT4jtF7v+eRn1gKHpeaDH1aRERkcmkSS7p&#10;sgOAa3PKbA783zCVZw+U78opdgFmxa6MgcR3FgK/KVD0NXYQFzlk+Bmyg477DbqV4Tzg7pwyu9lB&#10;vH7FcVThs8BtOWW2ZMjP/UzZ7/liYNsBX7oPcK4dxGWsgP1on+/dxGDnb1Sp7e/5cMxZDf1sDHx+&#10;iLpnZQfxjsBlwM5l1dlSg65S/mklUdSjK9egrvb3tl9HiupKPwHdT9fhUDuIh5rosoN4eeC7OcUe&#10;xXx2hqU+MAA9L3SC+rSIiMiE0SSXdFbiOwkmD3beweHfsYN4oAEXO4hfD/w8p9j9wLsT38lLSSPd&#10;8iNgYYFyh2erpguzg3gz4O/A2sMEVlTBfPRzgZPtIH5FlbGULfGde4DdgbyzfL5jB3GRPPmzsoN4&#10;NTuIfwqcw/BnKrwCuMgO4h9nB8YPE4cL7N2nyP6J7+RdA+vU2vecDUq9E7grp+jn7SD+4KD1T2cH&#10;8TZ2EM8Dfgc8d5S6uiDxnXOAKwsWvw34Y4XhVKor16CO9/fWXkeK6ko/Ad1P12Qz4Ew7iAeatLCD&#10;eDHMTtnn5RTdP/Gdq4cNTn1gKHpeaLEB+/Q7B6l7jPu0iIhIp2mSSzot8Z1zMQfH9nvIWAT4hR3E&#10;B9hBvES/+uwgXtQO4o9jBuCW7FP0UcBNfCceNGZpt8R3rgIOKlD0pcCfs3zsfdlB/Dw7iI8A/gqs&#10;NVqEhX2L/FQqzwHOs4M4yAYpl68hrpElvnMq8OGcYosAR2epr5YpWrcdxBvZQXwwZvXnXuSnIclj&#10;AR8CrrGD+KdFBwnsILbsIN4P+DXQK5XKbxPfyXvIbkJr33PiOzcD2wN5qWMOymIv/JnIzhT6uB3E&#10;lwCnAlsMG2dHFd3NdUTXB326cg3qeH9v7XWkqK70E9D9dE1eCfzLDuJPFvldZ+k2zwC2ySl6VOI7&#10;eTu9cqkPDCZ7Xji4QFE9LzRkgD59jPq0iIhI91lNByAyqsR3jrWD+AngF0CvcxzmAJ8B/Ozh4VTg&#10;KuBxYHHgRZi0MbuR/1DxALBD4jt/HTl4aatPA5sCG+WU2wS4yg7in2MeeC7FHDC8OPDsrI43A2+g&#10;92BbJRLfuc8O4neQ/yBmYVab7w5gB3EKPDijzH6J7/ykgjCHlvjOwXYQPw4cQv8FG/tgUq0cjflZ&#10;/AtIsu8tg9l1sB4mbdf/0H/V7AUFQus1eL80ZiByLzuIr8Jcg87FXIduzl63JLAOsBXg0z9NzQVk&#10;v7MW6NR7TnznfDuI3wxEwIp9iu4FvN0O4qOAPwCX89RB5ssDawAvBDbErNLfIKfpY0eJuwOOBr5O&#10;77/DYAaajqgnnGq1+Bo0M86u9PdOXUeK6ko/yWLV/XT1bOCbwOfsIP4dcBpwEWaH60JgWeDlwI6Y&#10;tJ99B92BY4D3lBWc+sDAPgW8hsGeF07GpHXV80IN1KdFREQmhya5ZCwkvvNrO4j/g0kd4PQp+mzM&#10;OQmfHbKpCzCpB7Qya4wlvvOQHcTbAicBr84pvgSwZ/ZV1OXAfsAvMQMelUh858zsfRwLrF7wZRaw&#10;3Ix/W7zUwEqS+M5hdhBfCxxJ/xRZK2By7g979sn9mN/XoQViujn7mR9K7/RC62VfHxkynt8Du2Sp&#10;WBrXxfec+M7Z2c6Q44BX9Sm6AmbweZSzTq4BPpb4zkkj1NF6ie/cZQfxScBb+xQ7PfGd6+qKqWpt&#10;vAbNpgv9vYvXkaK60k9A99M1WgYzYL7bkK9fAHwJ+GqWcq406gPF6XmhM88L6tMydiw3XJz+E9Mi&#10;MjyLCv/uluCWNPIebzqINtIkl4yNxHcusIN4A8yquo9iVkOW5XbgG8BBXU+zJMVkA7ZbYAYRPkb/&#10;3QlF3Qd8Ffhh4juP20H8beCLJdTbU+I7f7WD+MXAvpgH65WqbK9uie+cbpsDsffFDHyWebN/P/AT&#10;4JuJ79w/QEyn2MH/b+9+YyU7CzKAP7M7ui29bCt2ixoqKF4iivrBin/AQlCkJDSjBKqxPeBFEvyD&#10;0YSo8MUSv5hImhQlhKBwW4aWGjXlBBGIgsVSJdU1hdhGclu6NTWUtlK2ve3a5XSvH84U23q3e+/d&#10;mXnve+f3Syazye7OPDM5c+acec77vmsvTPKW9KMCd7SmzCaOpr/S9L2T9XZ2jRpf8/rK8pGl1bWf&#10;TPLrSS5Pcu40Hz/JLUmuTHLNAn1v/HmevuR6/7yCzMtu3Adtpobtvcb9yFbVsp0kjqdn5J1J3pa+&#10;3DpdNyf57fWV5c9P4bE2ZRvYOucLdbBNswd9V5IvZDrfK0A9bsriLYuwZUqu7bs9/bQttTzuZr5w&#10;ir+/fQePOc/8J7W+svxIkncura69J/1is29MP+3HTv1z+itvr53Blb+74T2bR4ZZbG9zeY71leVH&#10;k7x9aXXtfemvrL40yaEdPNSR9D9Avf8pP0BdkeSizPgqrMlzvn1pde3y9NNtvCLJD6VfpP47M/2D&#10;47lu2094fVfm/66MfuEOH+54+rUQPpLkusk+ZSeZjiW5crJmyij99C6vyKmnHtrM3ekXBv+TafyA&#10;OSs1vubJFfDvWVpd+0D6ac7ekFNfjf10vpR+yp8Pr68sH55CxGR3fFds1aeSfDab530k/ZR587Dw&#10;+6DN1LC917gf2apatpPE8fQMXJ1+ysrfS//Z+7Zt/v8T6T9r70vy8XmUtbaBrXO+sGPz/q62TW9u&#10;HufqTFnXNncOR+PfydbXxAXq92CSy7q2meoo/r1ksLGxqy4Gh6lbWl17TvoD9R9Pf5D+/PTrUpyZ&#10;fq2Hh9P/+Pbf6Q/i7kjy+SQ3rK8s31MgMrvU0ura/vTrYfx0+pO+F6Q/6TuYfsqOE+mvvnwg/Xz7&#10;h5N8coo/ds/M5LWd7OT12OQEvhpLq2vPS3+FywV58uf+jPRDz4+nP0i4N/28+19Mvy7GDesryw/N&#10;KNMZSS5MP13YDyb5gfQjFc6e5Ho0/Ros/5V+P3Rzks8k+df1leUTs8g0azW+5qXVtfPTf8Z/Kv1n&#10;/HlJzpvkPZDkWPrM96b/zrg1yW1JblpfWT4y/8TsRrtxH3SSnLt+e69xP7JVtWwnk6yOpzextLp2&#10;Q059Re33PP55WVpdO5D+ffzZ9MeS35d+1MzB9GsAPZz+PbwjfZF8Y/qpXh+YfvrtsQ1sjfOFetim&#10;qd1wNL4+yc+XzgHMxaVd21w7zyccDOa6VOhpU3IBAADANm235AKAaRmOxofSl+XPLp0FmKlrura5&#10;bN5PWlvJta90AAAAAAAAtqZrm/vST5G6q0euA6flziS/UTpEDZRcAAAAAAAV6drm00n+qHQOYCa6&#10;9OtwPVg6SA2UXAAAAAAA9bk8/RqOwN7yjq5t/ql0iFoouQAAAAAAKtO1zWNJfjHJPaWzAFPz0SRX&#10;lA5REyUXAAAAAECFurb5SpLXJ/lG6SzAaftykpWubTZKB6mJkgsAAAAAoFJd23wuydtK5wBOy/8k&#10;eX3XNl8vHaQ2Si4AAAAAgIp1bfOnSa4qnQPYsTd3bfNvpUPUSMkFAAAAAFC/tyS5sXQIYNv+uGub&#10;a0qHqJWSCwAAAACgcl3bHE/y2iRHCkcBtu76JO8oHaJmw9IBAAAAAAA4fV3b3D8cjV+T5ENJ9pfO&#10;w1QNkpxdOgRTdXuSy7q2OVE6SM2UXAAAAAAAe0TXNrcm+dHSOQDmwXSFAAAAAAAAVEfJBQAAAAAA&#10;QHWUXAAAAAAAAFRHyQUAAAAAAEB1lFwAAAAAAABUZ1g6AAAAAFTo9iTnnOLfHJ9HEAAAWFSDjY2N&#10;0hkAAAAAAAAobDAYlI6wLaYrBAAAAAAAoDpKLgAAAAAAAKqj5AIAAAAAAKA6Si4AAAAAAACqMywd&#10;AAAAAACAcoaj8ZuSXFg6B1TssSR/2LXNXaWDLBolFwAAAADAYrsmyauSXFI6CFToWJJLFVxlmK4Q&#10;AAAAAGCBdW3zaJJfSvKu0lmgMkeTvKprm+tLB1lUg42NjdIZAAAAAADYBYaj8VuTvDsGSMCp3J3k&#10;1V3b/HvpINM0GAxKR9gWJRcAAAAAAN80HI0vTvKRJGeVzgK71L8kGXVt85XSQaattpJLGw8AAAAA&#10;wDd1bfOxJC9NP1IFeLLrkrxsLxZcNVJyAQAAAADwJF3b3JLkxUkOl84Cu8gfJPnlrm2OlQ5Cz3SF&#10;AAAAAABsajgaPyPJ1UleVzoLFPRQkjd2bXN96SCzZrpCAAAAAAD2hK5tHklySZLfT3KicBwo4bYk&#10;FyxCwVUjI7kAAAAAADil4Wj8M+nXIzq3dBaYk79I8uaubdZLB5mX2kZyKbkAAAAAANiS4Wj83CR/&#10;leSC0llghr6R5He7tnl36SDzVlvJZbpCAAAAAAC2pGubu5K8NMkVpbPAjHw5yUsWseCqkZFcAAAA&#10;AABs23A0fmWSDyX5jtJZYEquTfJrXds8VDpIKbWN5FJyAQAAAACwI8PR+FCSDyZ5TekscBoeTvLW&#10;rm2uKh2kNCUXAAAAAAALYzgaD5K8KMn+0ln2qDOTHCgdYo+7czIV58JTcgEAAAAAAFCd2kqufaUD&#10;AAAAAAAAwHYpuQAAAAAAAKiOkgsAAAAAAIDqKLkAAAAAAACojpILAAAAAACA6ii5AAAAAAAAqI6S&#10;CwAAAAAAgOoouQAAAAAAAKiOkgsAAAAAAIDqKLkAAAAAAACojpILAAAAAACA6gxLBwAAAAAAgJMZ&#10;jsZnJ3lTkotz8oEb35LkrLmFmq6DqXNAyoEkZ87heR5L8tEk7+ra5j/m8HxUZLCxsVE6AwAAAAAA&#10;PK3haPy9SX4rfeF1sHAcZu9rSf4syXu7tvnP0mEWxWAwKB1hW5RcAAAAAABUYzgaPzPJr6QvvJbL&#10;pmEGbkrygSTXdW1zrHSYRaPkAgAAAACAGRuOxvuSvDrJbya5KEldv87zRF9NcnWSD3Zt86XSYRaZ&#10;kgsAAAAAAOZoOBo/N8lKkl9N8pzCcdia40k+nuSqJH/btU1XNg6JkgsAAAAAAIoYjsb7k7wyyRuS&#10;/EKSM8om4ilOJPmHJNcm+euubY4WzsNTKLkAAAAAAKCw4Wh8MMnrklya5OVJ9hUNtLi6JJ9O8pdJ&#10;Pta1zb2F8/A0lFwAAAAAALCLDEfj85K8NsklSV4WhdesfT3JJ5L8TZJPdG3zQOE8bJGSCwAAAAAA&#10;dqnhaPysJBcnGSX5uSRnlU20Z9yS5O/Sr7N1kzW26qTkAgAAAACACgxH4wNJXpLkovSF14+UTVSV&#10;u5J8Jn2x9fdd29xXOA9ToOQCAAAAAIAKDUfjQ+mnM3x5kguTvChJXb/6z8ZGkluTfC7JPya5sWub&#10;u8tGYhaUXAAAAAAAsAcMR+Nzkrw4yY8l+YnJ/bOLhpqPO5McntxuTnK4a5ujZSMxD0ouAAAAAADY&#10;o4aj8XlJfvgJt+9PspzkWSVz7dD96Udo3Zrktsn9F7u2+VrRVBSj5AIAAAAAgAUzHI2/PX3Z9fwk&#10;5yf57sn9+elHfx1Ksn/OsY4m+Wr69bOOpB+h9fjtjq5t7p9zHnY5JRcAAAAAAPD/DEfjc5M8fjuY&#10;5JmT+8f/nCTnTO6fkeRbN3mYR5McS/JgkuNJ1pM8MrndN7ndk+T+rm2Oz+SFsGcpuQAAAAAAAKhO&#10;bSXXvtIBAAAAAAAAYLuUXAAAAAAAAFRHyQUAAAAAAEB1lFwAAAAAAABUR8kFAAAAAABAdZRcAAAA&#10;AAAAVEfJBQAAAAAAQHWUXAAAAAAAAFRHyQUAAAAAAEB1lFwAAAAAAABUR8kFAAAAAABAdZRcAAAA&#10;AAAAVEfJBQAAAAAAQHWUXAAAAAAAAFRHyQUAAAAAAEB1lFwAAAAAAABUR8kFAAAAAABAdZRcAAAA&#10;AAAAVEfJBQAAAAAAQHWUXAAAAAAAAFRHyQUAAAAAAEB1lFwAAAAAAABUR8kFAAAAAABAdZRcAAAA&#10;AAAAVEfJBQAAAAAAQHWUXAAAAAAAAFRHyQUAAAAAAEB1lFwAAAAAAABUR8kFAAAAAABAdZRcAAAA&#10;AAAAVEfJBQAAAAAAQHWUXAAAAAAAAFTnfwGlPg/03RGvoAAAAABJRU5ErkJgglBLAQItABQABgAI&#10;AAAAIQCxgme2CgEAABMCAAATAAAAAAAAAAAAAAAAAAAAAABbQ29udGVudF9UeXBlc10ueG1sUEsB&#10;Ai0AFAAGAAgAAAAhADj9If/WAAAAlAEAAAsAAAAAAAAAAAAAAAAAOwEAAF9yZWxzLy5yZWxzUEsB&#10;Ai0AFAAGAAgAAAAhAJVrpv6zBgAAbSIAAA4AAAAAAAAAAAAAAAAAOgIAAGRycy9lMm9Eb2MueG1s&#10;UEsBAi0AFAAGAAgAAAAhAKomDr68AAAAIQEAABkAAAAAAAAAAAAAAAAAGQkAAGRycy9fcmVscy9l&#10;Mm9Eb2MueG1sLnJlbHNQSwECLQAUAAYACAAAACEAMhhfZN0AAAAIAQAADwAAAAAAAAAAAAAAAAAM&#10;CgAAZHJzL2Rvd25yZXYueG1sUEsBAi0ACgAAAAAAAAAhAPmJnQIDoQAAA6EAABQAAAAAAAAAAAAA&#10;AAAAFgsAAGRycy9tZWRpYS9pbWFnZTEucG5nUEsFBgAAAAAGAAYAfAEAAEu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Logo" o:spid="_x0000_s1030" type="#_x0000_t75" style="position:absolute;top:1569;width:22879;height:468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HKWwwAAANsAAAAPAAAAZHJzL2Rvd25yZXYueG1sRI/RisIw&#10;FETfBf8hXME3TWtZkWoUEQVdWJdVP+DaXNtic1OaqHW/frMg+DjMzBlmtmhNJe7UuNKygngYgSDO&#10;rC45V3A6bgYTEM4ja6wsk4InOVjMu50Zpto++IfuB5+LAGGXooLC+zqV0mUFGXRDWxMH72Ibgz7I&#10;Jpe6wUeAm0qOomgsDZYcFgqsaVVQdj3cjAL83dTm63KeJKPPnUm+P8p4vX8q1e+1yykIT61/h1/t&#10;rVaQxPD/JfwAOf8DAAD//wMAUEsBAi0AFAAGAAgAAAAhANvh9svuAAAAhQEAABMAAAAAAAAAAAAA&#10;AAAAAAAAAFtDb250ZW50X1R5cGVzXS54bWxQSwECLQAUAAYACAAAACEAWvQsW78AAAAVAQAACwAA&#10;AAAAAAAAAAAAAAAfAQAAX3JlbHMvLnJlbHNQSwECLQAUAAYACAAAACEAz6hylsMAAADbAAAADwAA&#10;AAAAAAAAAAAAAAAHAgAAZHJzL2Rvd25yZXYueG1sUEsFBgAAAAADAAMAtwAAAPcCAAAAAA==&#10;">
                <v:imagedata r:id="rId2" o:title="" croptop="2051f" cropbottom="4016f" cropleft="2191f" cropright="1263f"/>
                <v:path arrowok="t"/>
              </v:shape>
              <v:group id="Dark Blue Bar" o:spid="_x0000_s1031" style="position:absolute;left:24088;top:3935;width:45000;height:2317" coordorigin=",113" coordsize="45000,2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Dark Blue Bar" o:spid="_x0000_s1032" style="position:absolute;top:614;width:45000;height:17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yfMwgAAANsAAAAPAAAAZHJzL2Rvd25yZXYueG1sRI9Pi8Iw&#10;FMTvgt8hPGFvmm4pKtUoi2zBy4J/du+P5tlWm5fQZLV+eyMIHoeZ+Q2zXPemFVfqfGNZweckAUFc&#10;Wt1wpeD3WIznIHxA1thaJgV38rBeDQdLzLW98Z6uh1CJCGGfo4I6BJdL6cuaDPqJdcTRO9nOYIiy&#10;q6Tu8BbhppVpkkylwYbjQo2ONjWVl8O/UfDtMj//u/+kGZbFxp31dpcWVqmPUf+1ABGoD+/wq73V&#10;CrIZPL/EHyBXDwAAAP//AwBQSwECLQAUAAYACAAAACEA2+H2y+4AAACFAQAAEwAAAAAAAAAAAAAA&#10;AAAAAAAAW0NvbnRlbnRfVHlwZXNdLnhtbFBLAQItABQABgAIAAAAIQBa9CxbvwAAABUBAAALAAAA&#10;AAAAAAAAAAAAAB8BAABfcmVscy8ucmVsc1BLAQItABQABgAIAAAAIQCr1yfMwgAAANsAAAAPAAAA&#10;AAAAAAAAAAAAAAcCAABkcnMvZG93bnJldi54bWxQSwUGAAAAAAMAAwC3AAAA9gIAAAAA&#10;" fillcolor="#034ea2" stroked="f" strokeweight="1pt">
                  <v:textbox>
                    <w:txbxContent>
                      <w:p w:rsidR="00890201" w:rsidRDefault="00890201" w:rsidP="00D61F21"/>
                    </w:txbxContent>
                  </v:textbox>
                </v:rect>
                <v:shape id="Copyright" o:spid="_x0000_s1033" type="#_x0000_t202" style="position:absolute;left:8120;top:113;width:28800;height:2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aqZxQAAANsAAAAPAAAAZHJzL2Rvd25yZXYueG1sRI9PawIx&#10;FMTvBb9DeIVeSs1WqpWtUYog7GEv/kHw9tg8N4ublzWJ6/bbN4WCx2FmfsMsVoNtRU8+NI4VvI8z&#10;EMSV0w3XCg77zdscRIjIGlvHpOCHAqyWo6cF5trdeUv9LtYiQTjkqMDE2OVShsqQxTB2HXHyzs5b&#10;jEn6WmqP9wS3rZxk2UxabDgtGOxobai67G5WQX8sPvS2N9G/rssiKy7l9fNUKvXyPHx/gYg0xEf4&#10;v11oBdMJ/H1JP0AufwEAAP//AwBQSwECLQAUAAYACAAAACEA2+H2y+4AAACFAQAAEwAAAAAAAAAA&#10;AAAAAAAAAAAAW0NvbnRlbnRfVHlwZXNdLnhtbFBLAQItABQABgAIAAAAIQBa9CxbvwAAABUBAAAL&#10;AAAAAAAAAAAAAAAAAB8BAABfcmVscy8ucmVsc1BLAQItABQABgAIAAAAIQAYGaqZxQAAANsAAAAP&#10;AAAAAAAAAAAAAAAAAAcCAABkcnMvZG93bnJldi54bWxQSwUGAAAAAAMAAwC3AAAA+QIAAAAA&#10;" filled="f" stroked="f" strokeweight=".5pt">
                  <v:textbox>
                    <w:txbxContent>
                      <w:p w:rsidR="00890201" w:rsidRPr="00F822BB" w:rsidRDefault="00890201" w:rsidP="00D61F21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2"/>
                            <w:szCs w:val="16"/>
                          </w:rPr>
                        </w:pPr>
                        <w:r w:rsidRPr="00F822BB">
                          <w:rPr>
                            <w:rFonts w:hint="cs"/>
                            <w:b/>
                            <w:bCs/>
                            <w:color w:val="FFFFFF" w:themeColor="background1"/>
                            <w:sz w:val="16"/>
                            <w:szCs w:val="16"/>
                            <w:rtl/>
                          </w:rPr>
                          <w:t>تمامی حقوق مادی و معنوی این اثر، متعلق به شرکت خدمات انفورماتیک است.</w:t>
                        </w:r>
                      </w:p>
                    </w:txbxContent>
                  </v:textbox>
                </v:shape>
              </v:group>
              <v:group id="Light Blue Bar" o:spid="_x0000_s1034" style="position:absolute;left:24088;top:1308;width:45000;height:2877" coordorigin=",-56" coordsize="45000,2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Light Blue Bar" o:spid="_x0000_s1035" style="position:absolute;top:545;width:45000;height:1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WJ1xAAAANsAAAAPAAAAZHJzL2Rvd25yZXYueG1sRI9Ba8JA&#10;FITvgv9heUIvUjctpEiajYggNORQGj3o7ZF9JsHs27C71bS/vlso9DjMzDdMvpnMIG7kfG9ZwdMq&#10;AUHcWN1zq+B42D+uQfiArHGwTAq+yMOmmM9yzLS98wfd6tCKCGGfoYIuhDGT0jcdGfQrOxJH72Kd&#10;wRCla6V2eI9wM8jnJHmRBnuOCx2OtOuoudafRkEawW5pqu/DsSzfqxP783ZYK/WwmLavIAJN4T/8&#10;137TsZfC75f4A2TxAwAA//8DAFBLAQItABQABgAIAAAAIQDb4fbL7gAAAIUBAAATAAAAAAAAAAAA&#10;AAAAAAAAAABbQ29udGVudF9UeXBlc10ueG1sUEsBAi0AFAAGAAgAAAAhAFr0LFu/AAAAFQEAAAsA&#10;AAAAAAAAAAAAAAAAHwEAAF9yZWxzLy5yZWxzUEsBAi0AFAAGAAgAAAAhACvFYnXEAAAA2wAAAA8A&#10;AAAAAAAAAAAAAAAABwIAAGRycy9kb3ducmV2LnhtbFBLBQYAAAAAAwADALcAAAD4AgAAAAA=&#10;" fillcolor="#00aeef" stroked="f" strokeweight="1pt"/>
                <v:shape id="Web Address" o:spid="_x0000_s1036" type="#_x0000_t202" style="position:absolute;left:26184;top:-56;width:10422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:rsidR="00890201" w:rsidRPr="00330CE0" w:rsidRDefault="00890201" w:rsidP="00D61F21">
                        <w:pPr>
                          <w:bidi w:val="0"/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330CE0">
                          <w:rPr>
                            <w:color w:val="FFFFFF" w:themeColor="background1"/>
                            <w:sz w:val="24"/>
                            <w:szCs w:val="24"/>
                          </w:rPr>
                          <w:t>www.isc.co.ir</w:t>
                        </w:r>
                      </w:p>
                    </w:txbxContent>
                  </v:textbox>
                </v:shape>
                <v:rect id="Cut 3" o:spid="_x0000_s1037" style="position:absolute;left:36829;top:477;width:3600;height:10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wPWxQAAANsAAAAPAAAAZHJzL2Rvd25yZXYueG1sRI9BawIx&#10;FITvBf9DeAUvpWbrUlu2RrGC4KWHqpQeH5vXTXDzsmzi7uqvbwTB4zAz3zDz5eBq0VEbrGcFL5MM&#10;BHHpteVKwWG/eX4HESKyxtozKThTgOVi9DDHQvuev6nbxUokCIcCFZgYm0LKUBpyGCa+IU7en28d&#10;xiTbSuoW+wR3tZxm2Uw6tJwWDDa0NlQedyen4Ouc59vuKT/2B5tX9iJ/P3+MV2r8OKw+QEQa4j18&#10;a2+1gtc3uH5JP0Au/gEAAP//AwBQSwECLQAUAAYACAAAACEA2+H2y+4AAACFAQAAEwAAAAAAAAAA&#10;AAAAAAAAAAAAW0NvbnRlbnRfVHlwZXNdLnhtbFBLAQItABQABgAIAAAAIQBa9CxbvwAAABUBAAAL&#10;AAAAAAAAAAAAAAAAAB8BAABfcmVscy8ucmVsc1BLAQItABQABgAIAAAAIQBYSwPWxQAAANsAAAAP&#10;AAAAAAAAAAAAAAAAAAcCAABkcnMvZG93bnJldi54bWxQSwUGAAAAAAMAAwC3AAAA+QIAAAAA&#10;" fillcolor="white [3212]" stroked="f" strokeweight="1pt"/>
                <v:rect id="Cut 2" o:spid="_x0000_s1038" style="position:absolute;left:22363;top:477;width:3600;height:10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JekwgAAANsAAAAPAAAAZHJzL2Rvd25yZXYueG1sRE9Na8Iw&#10;GL4L/ofwDnYRTV1RRjWKDgZedvAD2fGledcEmzelydq6X78cBI8Pz/d6O7hadNQG61nBfJaBIC69&#10;tlwpuJw/p+8gQkTWWHsmBXcKsN2MR2sstO/5SN0pViKFcChQgYmxKaQMpSGHYeYb4sT9+NZhTLCt&#10;pG6xT+Gulm9ZtpQOLacGgw19GCpvp1+n4Oue54dukt/6i80r+ye/91fjlXp9GXYrEJGG+BQ/3Aet&#10;YJHGpi/pB8jNPwAAAP//AwBQSwECLQAUAAYACAAAACEA2+H2y+4AAACFAQAAEwAAAAAAAAAAAAAA&#10;AAAAAAAAW0NvbnRlbnRfVHlwZXNdLnhtbFBLAQItABQABgAIAAAAIQBa9CxbvwAAABUBAAALAAAA&#10;AAAAAAAAAAAAAB8BAABfcmVscy8ucmVsc1BLAQItABQABgAIAAAAIQAp1JekwgAAANsAAAAPAAAA&#10;AAAAAAAAAAAAAAcCAABkcnMvZG93bnJldi54bWxQSwUGAAAAAAMAAwC3AAAA9gIAAAAA&#10;" fillcolor="white [3212]" stroked="f" strokeweight="1pt"/>
                <v:rect id="Cut 1" o:spid="_x0000_s1039" style="position:absolute;left:7014;top:477;width:8646;height:10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DI/xQAAANsAAAAPAAAAZHJzL2Rvd25yZXYueG1sRI9BawIx&#10;FITvBf9DeAUvpWbrUmm3RrGC4KWHqpQeH5vXTXDzsmzi7uqvbwTB4zAz3zDz5eBq0VEbrGcFL5MM&#10;BHHpteVKwWG/eX4DESKyxtozKThTgOVi9DDHQvuev6nbxUokCIcCFZgYm0LKUBpyGCa+IU7en28d&#10;xiTbSuoW+wR3tZxm2Uw6tJwWDDa0NlQedyen4Ouc59vuKT/2B5tX9iJ/P3+MV2r8OKw+QEQa4j18&#10;a2+1gtd3uH5JP0Au/gEAAP//AwBQSwECLQAUAAYACAAAACEA2+H2y+4AAACFAQAAEwAAAAAAAAAA&#10;AAAAAAAAAAAAW0NvbnRlbnRfVHlwZXNdLnhtbFBLAQItABQABgAIAAAAIQBa9CxbvwAAABUBAAAL&#10;AAAAAAAAAAAAAAAAAB8BAABfcmVscy8ucmVsc1BLAQItABQABgAIAAAAIQBGmDI/xQAAANsAAAAP&#10;AAAAAAAAAAAAAAAAAAcCAABkcnMvZG93bnJldi54bWxQSwUGAAAAAAMAAwC3AAAA+QIAAAAA&#10;" fillcolor="white [3212]" stroked="f" strokeweight="1pt"/>
              </v:group>
              <w10:wrap anchorx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13880951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90201" w:rsidRPr="00B237B3" w:rsidRDefault="00890201" w:rsidP="00B237B3">
        <w:pPr>
          <w:pStyle w:val="Footer"/>
          <w:jc w:val="right"/>
          <w:rPr>
            <w:color w:val="FFFFFF" w:themeColor="background1"/>
          </w:rPr>
        </w:pPr>
        <w:r w:rsidRPr="00397952">
          <w:rPr>
            <w:rFonts w:ascii="Times New Roman" w:hAnsi="Times New Roman" w:cstheme="minorBidi"/>
            <w:color w:val="FFFFFF" w:themeColor="background1"/>
          </w:rPr>
          <w:fldChar w:fldCharType="begin"/>
        </w:r>
        <w:r w:rsidRPr="00397952">
          <w:rPr>
            <w:rFonts w:ascii="Times New Roman" w:hAnsi="Times New Roman" w:cstheme="minorBidi"/>
            <w:color w:val="FFFFFF" w:themeColor="background1"/>
          </w:rPr>
          <w:instrText xml:space="preserve"> PAGE   \* MERGEFORMAT </w:instrText>
        </w:r>
        <w:r w:rsidRPr="00397952">
          <w:rPr>
            <w:rFonts w:ascii="Times New Roman" w:hAnsi="Times New Roman" w:cstheme="minorBidi"/>
            <w:color w:val="FFFFFF" w:themeColor="background1"/>
          </w:rPr>
          <w:fldChar w:fldCharType="separate"/>
        </w:r>
        <w:r w:rsidR="00034D04">
          <w:rPr>
            <w:rFonts w:ascii="Times New Roman" w:hAnsi="Times New Roman" w:cstheme="minorBidi"/>
            <w:noProof/>
            <w:color w:val="FFFFFF" w:themeColor="background1"/>
            <w:rtl/>
          </w:rPr>
          <w:t>8</w:t>
        </w:r>
        <w:r w:rsidRPr="00397952">
          <w:rPr>
            <w:rFonts w:ascii="Times New Roman" w:hAnsi="Times New Roman" w:cstheme="minorBidi"/>
            <w:noProof/>
            <w:color w:val="FFFFFF" w:themeColor="background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30DD" w:rsidRDefault="00E230DD" w:rsidP="00330CE0">
      <w:r>
        <w:separator/>
      </w:r>
    </w:p>
  </w:footnote>
  <w:footnote w:type="continuationSeparator" w:id="0">
    <w:p w:rsidR="00E230DD" w:rsidRDefault="00E230DD" w:rsidP="00330C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0201" w:rsidRDefault="00E230DD" w:rsidP="00330CE0"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0819" o:spid="_x0000_s2079" type="#_x0000_t75" style="position:absolute;left:0;text-align:left;margin-left:0;margin-top:0;width:595.45pt;height:842.15pt;z-index:-251605504;mso-position-horizontal:center;mso-position-horizontal-relative:margin;mso-position-vertical:center;mso-position-vertical-relative:margin" o:allowincell="f">
          <v:imagedata r:id="rId1" o:title="broshor2-01"/>
          <w10:wrap anchorx="margin" anchory="margin"/>
        </v:shape>
      </w:pict>
    </w:r>
    <w:r w:rsidR="00890201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EE3C0A3" wp14:editId="3262216E">
              <wp:simplePos x="0" y="0"/>
              <wp:positionH relativeFrom="margin">
                <wp:align>center</wp:align>
              </wp:positionH>
              <wp:positionV relativeFrom="paragraph">
                <wp:posOffset>-40640</wp:posOffset>
              </wp:positionV>
              <wp:extent cx="6839585" cy="952500"/>
              <wp:effectExtent l="0" t="0" r="0" b="0"/>
              <wp:wrapNone/>
              <wp:docPr id="14" name="Head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39585" cy="952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bidiVisual/>
                            <w:tblW w:w="10327" w:type="dxa"/>
                            <w:tblInd w:w="101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57" w:type="dxa"/>
                              <w:right w:w="57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77"/>
                            <w:gridCol w:w="2043"/>
                            <w:gridCol w:w="1010"/>
                            <w:gridCol w:w="2226"/>
                            <w:gridCol w:w="783"/>
                            <w:gridCol w:w="1120"/>
                            <w:gridCol w:w="808"/>
                            <w:gridCol w:w="697"/>
                            <w:gridCol w:w="563"/>
                          </w:tblGrid>
                          <w:tr w:rsidR="00890201" w:rsidRPr="004739E8" w:rsidTr="00B87791">
                            <w:trPr>
                              <w:trHeight w:val="680"/>
                            </w:trPr>
                            <w:sdt>
                              <w:sdtPr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  <w:alias w:val="Title"/>
                                <w:tag w:val=""/>
                                <w:id w:val="128376162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9764" w:type="dxa"/>
                                    <w:gridSpan w:val="8"/>
                                    <w:tcBorders>
                                      <w:left w:val="single" w:sz="48" w:space="0" w:color="1E4EA2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890201" w:rsidRPr="004739E8" w:rsidRDefault="00890201" w:rsidP="00330CE0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24"/>
                                        <w:szCs w:val="24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24"/>
                                        <w:szCs w:val="24"/>
                                        <w:rtl/>
                                      </w:rPr>
                                      <w:t>عنوا سند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563" w:type="dxa"/>
                                <w:tcBorders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890201" w:rsidRPr="004739E8" w:rsidRDefault="00E230DD" w:rsidP="00B34F60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</w:rPr>
                                </w:pPr>
                                <w:hyperlink w:anchor="TOC" w:history="1">
                                  <w:r w:rsidR="00890201" w:rsidRPr="00B34F60">
                                    <w:rPr>
                                      <w:rStyle w:val="Hyperlink"/>
                                      <w:color w:val="000000" w:themeColor="text1"/>
                                      <w:sz w:val="40"/>
                                      <w:szCs w:val="40"/>
                                      <w:u w:val="none"/>
                                    </w:rPr>
                                    <w:sym w:font="Wingdings 3" w:char="F081"/>
                                  </w:r>
                                </w:hyperlink>
                              </w:p>
                            </w:tc>
                          </w:tr>
                          <w:tr w:rsidR="00890201" w:rsidRPr="004739E8" w:rsidTr="00734414">
                            <w:trPr>
                              <w:trHeight w:val="454"/>
                            </w:trPr>
                            <w:tc>
                              <w:tcPr>
                                <w:tcW w:w="1077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890201" w:rsidRPr="004739E8" w:rsidRDefault="00890201" w:rsidP="001A1D4E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</w:rPr>
                                  <w:t>شناسه</w:t>
                                </w:r>
                                <w:r w:rsidRPr="004739E8"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</w:rPr>
                                  <w:t xml:space="preserve"> سند:</w:t>
                                </w:r>
                              </w:p>
                            </w:tc>
                            <w:tc>
                              <w:tcPr>
                                <w:tcW w:w="2043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sdt>
                                <w:sdtPr>
                                  <w:rPr>
                                    <w:rFonts w:hint="cs"/>
                                    <w:sz w:val="24"/>
                                    <w:szCs w:val="24"/>
                                  </w:rPr>
                                  <w:alias w:val="Status"/>
                                  <w:tag w:val=""/>
                                  <w:id w:val="-69039586"/>
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90201" w:rsidRPr="004739E8" w:rsidRDefault="00890201" w:rsidP="001049C9">
                                    <w:pPr>
                                      <w:bidi w:val="0"/>
                                      <w:jc w:val="right"/>
                                      <w:rPr>
                                        <w:sz w:val="24"/>
                                        <w:szCs w:val="24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sz w:val="24"/>
                                        <w:szCs w:val="24"/>
                                        <w:rtl/>
                                      </w:rPr>
                                      <w:t>شناسه سند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1010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890201" w:rsidRPr="004739E8" w:rsidRDefault="00890201" w:rsidP="00C91EAB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rtl/>
                                  </w:rPr>
                                </w:pPr>
                                <w:r w:rsidRPr="004739E8"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</w:rPr>
                                  <w:t>طبقه‌بندی:</w:t>
                                </w:r>
                              </w:p>
                            </w:tc>
                            <w:sdt>
                              <w:sdtPr>
                                <w:rPr>
                                  <w:sz w:val="24"/>
                                  <w:szCs w:val="24"/>
                                  <w:rtl/>
                                </w:rPr>
                                <w:alias w:val="Category"/>
                                <w:tag w:val=""/>
                                <w:id w:val="173925017"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2226" w:type="dxa"/>
                                    <w:tcBorders>
                                      <w:top w:val="single" w:sz="2" w:space="0" w:color="auto"/>
                                      <w:left w:val="nil"/>
                                      <w:bottom w:val="single" w:sz="2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890201" w:rsidRPr="004739E8" w:rsidRDefault="00890201" w:rsidP="00C91EAB">
                                    <w:pPr>
                                      <w:jc w:val="left"/>
                                      <w:rPr>
                                        <w:sz w:val="24"/>
                                        <w:szCs w:val="24"/>
                                        <w:rtl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24"/>
                                        <w:rtl/>
                                      </w:rPr>
                                      <w:t>عادی/حساس/محرمانه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783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890201" w:rsidRPr="004739E8" w:rsidRDefault="00890201" w:rsidP="00C91EAB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</w:pPr>
                                <w:r w:rsidRPr="004739E8"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  <w:t>پیوست:</w:t>
                                </w:r>
                              </w:p>
                            </w:tc>
                            <w:sdt>
                              <w:sdtPr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alias w:val="Comments"/>
                                <w:tag w:val=""/>
                                <w:id w:val="1943259434"/>
      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120" w:type="dxa"/>
                                    <w:tcBorders>
                                      <w:top w:val="single" w:sz="2" w:space="0" w:color="auto"/>
                                      <w:left w:val="nil"/>
                                      <w:bottom w:val="single" w:sz="2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890201" w:rsidRPr="004739E8" w:rsidRDefault="00890201" w:rsidP="00C91EAB">
                                    <w:pPr>
                                      <w:jc w:val="left"/>
                                      <w:rPr>
                                        <w:sz w:val="24"/>
                                        <w:szCs w:val="24"/>
                                        <w:rtl/>
                                        <w:lang w:bidi="fa-IR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sz w:val="24"/>
                                        <w:szCs w:val="24"/>
                                        <w:rtl/>
                                        <w:lang w:bidi="fa-IR"/>
                                      </w:rPr>
                                      <w:t>دارد / ندارد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808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890201" w:rsidRPr="004739E8" w:rsidRDefault="00890201" w:rsidP="00C91EAB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rtl/>
                                  </w:rPr>
                                </w:pPr>
                                <w:r w:rsidRPr="004739E8"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</w:rPr>
                                  <w:t>تاریخ:</w:t>
                                </w:r>
                              </w:p>
                            </w:tc>
                            <w:sdt>
                              <w:sdtPr>
                                <w:rPr>
                                  <w:sz w:val="24"/>
                                  <w:szCs w:val="24"/>
                                  <w:rtl/>
                                </w:rPr>
                                <w:alias w:val="Publish Date"/>
                                <w:tag w:val=""/>
                                <w:id w:val="-1469203979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dd/MM/yyyy"/>
                                  <w:lid w:val="fa-IR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tc>
                                  <w:tcPr>
                                    <w:tcW w:w="1260" w:type="dxa"/>
                                    <w:gridSpan w:val="2"/>
                                    <w:tcBorders>
                                      <w:top w:val="single" w:sz="2" w:space="0" w:color="auto"/>
                                      <w:left w:val="nil"/>
                                      <w:bottom w:val="single" w:sz="36" w:space="0" w:color="00AEEF"/>
                                      <w:right w:val="nil"/>
                                    </w:tcBorders>
                                    <w:vAlign w:val="center"/>
                                  </w:tcPr>
                                  <w:p w:rsidR="00890201" w:rsidRPr="004739E8" w:rsidRDefault="00890201" w:rsidP="007C711A">
                                    <w:pPr>
                                      <w:jc w:val="left"/>
                                      <w:rPr>
                                        <w:sz w:val="24"/>
                                        <w:szCs w:val="24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sz w:val="24"/>
                                        <w:szCs w:val="24"/>
                                        <w:rtl/>
                                        <w:lang w:bidi="fa-IR"/>
                                      </w:rPr>
                                      <w:t>روز/ماه/سال</w:t>
                                    </w:r>
                                  </w:p>
                                </w:tc>
                              </w:sdtContent>
                            </w:sdt>
                          </w:tr>
                        </w:tbl>
                        <w:p w:rsidR="00890201" w:rsidRPr="004739E8" w:rsidRDefault="00890201" w:rsidP="00602FAB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E3C0A3" id="_x0000_t202" coordsize="21600,21600" o:spt="202" path="m,l,21600r21600,l21600,xe">
              <v:stroke joinstyle="miter"/>
              <v:path gradientshapeok="t" o:connecttype="rect"/>
            </v:shapetype>
            <v:shape id="Header" o:spid="_x0000_s1027" type="#_x0000_t202" style="position:absolute;left:0;text-align:left;margin-left:0;margin-top:-3.2pt;width:538.55pt;height: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LIILgIAAFAEAAAOAAAAZHJzL2Uyb0RvYy54bWysVFtv2jAUfp+0/2D5fSRQ0kFEqFgrtkmo&#10;rUSnPhvHIZFsH882JOzX79gJFHV7mvbi+Fx8Lt93ThZ3nZLkKKxrQBd0PEopEZpD2eh9QX+8rD/N&#10;KHGe6ZJJ0KKgJ+Ho3fLjh0VrcjGBGmQpLMEg2uWtKWjtvcmTxPFaKOZGYIRGYwVWMY+i3SelZS1G&#10;VzKZpOlt0oItjQUunEPtQ2+kyxi/qgT3T1XlhCeyoFibj6eN5y6cyXLB8r1lpm74UAb7hyoUazQm&#10;vYR6YJ6Rg23+CKUabsFB5UccVAJV1XARe8Buxum7brY1MyL2guA4c4HJ/b+w/PH4bElTIndTSjRT&#10;yNE3wZCUAE1rXI4eW4M+vvsCHbqd9Q6VoeOusip8sReCdgT5dAFWdJ5wVN7ObubZLKOEo22eTbI0&#10;Ip+8vTbW+a8CFAmXglokLuLJjhvnsRJ0PbuEZBrWjZSRPKlJixlusjQ+uFjwhdT4MPTQ1xpuvtt1&#10;Q2M7KE/Yl4V+KJzh6waTb5jzz8ziFGArONn+CY9KAiaB4UZJDfbX3/TBH8lBKyUtTlVB3c8Ds4IS&#10;+V0jbfPxdBrGMArT7PMEBXtt2V1b9EHdAw7uGHfI8HgN/l6er5UF9YoLsApZ0cQ0x9wF5d6ehXvf&#10;TzuuEBerVXTD0TPMb/TW8BA8ABrAfelemTUDAx65e4TzBLL8HRG9b0/F6uChaiJLAeIe1wF5HNtI&#10;3rBiYS+u5ej19iNY/gYAAP//AwBQSwMEFAAGAAgAAAAhALDV/IrgAAAACAEAAA8AAABkcnMvZG93&#10;bnJldi54bWxMj8FqwzAQRO+F/oPYQi8lkdIauziWQwkUfPAlSSn0plgb28RauZLiuH9f5dTeZpll&#10;5k2xmc3AJnS+tyRhtRTAkBqre2olfBzeF6/AfFCk1WAJJfygh015f1eoXNsr7XDah5bFEPK5ktCF&#10;MOac+6ZDo/zSjkjRO1lnVIina7l26hrDzcCfhUi5UT3Fhk6NuO2wOe8vRsL0WSV6N3XBPW3rSlTn&#10;+jv7qqV8fJjf1sACzuHvGW74ER3KyHS0F9KeDRLikCBhkSbAbq7IshWwY1TJSwq8LPj/AeUvAAAA&#10;//8DAFBLAQItABQABgAIAAAAIQC2gziS/gAAAOEBAAATAAAAAAAAAAAAAAAAAAAAAABbQ29udGVu&#10;dF9UeXBlc10ueG1sUEsBAi0AFAAGAAgAAAAhADj9If/WAAAAlAEAAAsAAAAAAAAAAAAAAAAALwEA&#10;AF9yZWxzLy5yZWxzUEsBAi0AFAAGAAgAAAAhAHKksgguAgAAUAQAAA4AAAAAAAAAAAAAAAAALgIA&#10;AGRycy9lMm9Eb2MueG1sUEsBAi0AFAAGAAgAAAAhALDV/IrgAAAACAEAAA8AAAAAAAAAAAAAAAAA&#10;iAQAAGRycy9kb3ducmV2LnhtbFBLBQYAAAAABAAEAPMAAACVBQAAAAA=&#10;" filled="f" stroked="f" strokeweight=".5pt">
              <v:textbox>
                <w:txbxContent>
                  <w:tbl>
                    <w:tblPr>
                      <w:tblStyle w:val="TableGrid"/>
                      <w:bidiVisual/>
                      <w:tblW w:w="10327" w:type="dxa"/>
                      <w:tblInd w:w="101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57" w:type="dxa"/>
                        <w:right w:w="57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077"/>
                      <w:gridCol w:w="2043"/>
                      <w:gridCol w:w="1010"/>
                      <w:gridCol w:w="2226"/>
                      <w:gridCol w:w="783"/>
                      <w:gridCol w:w="1120"/>
                      <w:gridCol w:w="808"/>
                      <w:gridCol w:w="697"/>
                      <w:gridCol w:w="563"/>
                    </w:tblGrid>
                    <w:tr w:rsidR="00890201" w:rsidRPr="004739E8" w:rsidTr="00B87791">
                      <w:trPr>
                        <w:trHeight w:val="680"/>
                      </w:trPr>
                      <w:sdt>
                        <w:sdtPr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alias w:val="Title"/>
                          <w:tag w:val=""/>
                          <w:id w:val="128376162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tc>
                            <w:tcPr>
                              <w:tcW w:w="9764" w:type="dxa"/>
                              <w:gridSpan w:val="8"/>
                              <w:tcBorders>
                                <w:left w:val="single" w:sz="48" w:space="0" w:color="1E4EA2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890201" w:rsidRPr="004739E8" w:rsidRDefault="00890201" w:rsidP="00330CE0">
                              <w:pPr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  <w:t>عنوا سند</w:t>
                              </w:r>
                            </w:p>
                          </w:tc>
                        </w:sdtContent>
                      </w:sdt>
                      <w:tc>
                        <w:tcPr>
                          <w:tcW w:w="563" w:type="dxa"/>
                          <w:tcBorders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890201" w:rsidRPr="004739E8" w:rsidRDefault="00E230DD" w:rsidP="00B34F60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hyperlink w:anchor="TOC" w:history="1">
                            <w:r w:rsidR="00890201" w:rsidRPr="00B34F60">
                              <w:rPr>
                                <w:rStyle w:val="Hyperlink"/>
                                <w:color w:val="000000" w:themeColor="text1"/>
                                <w:sz w:val="40"/>
                                <w:szCs w:val="40"/>
                                <w:u w:val="none"/>
                              </w:rPr>
                              <w:sym w:font="Wingdings 3" w:char="F081"/>
                            </w:r>
                          </w:hyperlink>
                        </w:p>
                      </w:tc>
                    </w:tr>
                    <w:tr w:rsidR="00890201" w:rsidRPr="004739E8" w:rsidTr="00734414">
                      <w:trPr>
                        <w:trHeight w:val="454"/>
                      </w:trPr>
                      <w:tc>
                        <w:tcPr>
                          <w:tcW w:w="1077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890201" w:rsidRPr="004739E8" w:rsidRDefault="00890201" w:rsidP="001A1D4E">
                          <w:pPr>
                            <w:jc w:val="right"/>
                            <w:rPr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hint="cs"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Pr="004739E8">
                            <w:rPr>
                              <w:rFonts w:hint="cs"/>
                              <w:sz w:val="24"/>
                              <w:szCs w:val="24"/>
                              <w:rtl/>
                            </w:rPr>
                            <w:t xml:space="preserve"> سند:</w:t>
                          </w:r>
                        </w:p>
                      </w:tc>
                      <w:tc>
                        <w:tcPr>
                          <w:tcW w:w="2043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sdt>
                          <w:sdtPr>
                            <w:rPr>
                              <w:rFonts w:hint="cs"/>
                              <w:sz w:val="24"/>
                              <w:szCs w:val="24"/>
                            </w:rPr>
                            <w:alias w:val="Status"/>
                            <w:tag w:val=""/>
                            <w:id w:val="-69039586"/>
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<w:text/>
                          </w:sdtPr>
                          <w:sdtEndPr/>
                          <w:sdtContent>
                            <w:p w:rsidR="00890201" w:rsidRPr="004739E8" w:rsidRDefault="00890201" w:rsidP="001049C9">
                              <w:pPr>
                                <w:bidi w:val="0"/>
                                <w:jc w:val="right"/>
                                <w:rPr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</w:rPr>
                                <w:t>شناسه سند</w:t>
                              </w:r>
                            </w:p>
                          </w:sdtContent>
                        </w:sdt>
                      </w:tc>
                      <w:tc>
                        <w:tcPr>
                          <w:tcW w:w="1010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890201" w:rsidRPr="004739E8" w:rsidRDefault="00890201" w:rsidP="00C91EAB">
                          <w:pPr>
                            <w:jc w:val="right"/>
                            <w:rPr>
                              <w:sz w:val="24"/>
                              <w:szCs w:val="24"/>
                              <w:rtl/>
                            </w:rPr>
                          </w:pPr>
                          <w:r w:rsidRPr="004739E8">
                            <w:rPr>
                              <w:rFonts w:hint="cs"/>
                              <w:sz w:val="24"/>
                              <w:szCs w:val="24"/>
                              <w:rtl/>
                            </w:rPr>
                            <w:t>طبقه‌بندی:</w:t>
                          </w:r>
                        </w:p>
                      </w:tc>
                      <w:sdt>
                        <w:sdtPr>
                          <w:rPr>
                            <w:sz w:val="24"/>
                            <w:szCs w:val="24"/>
                            <w:rtl/>
                          </w:rPr>
                          <w:alias w:val="Category"/>
                          <w:tag w:val=""/>
                          <w:id w:val="173925017"/>
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<w:text/>
                        </w:sdtPr>
                        <w:sdtEndPr/>
                        <w:sdtContent>
                          <w:tc>
                            <w:tcPr>
                              <w:tcW w:w="2226" w:type="dxa"/>
                              <w:tcBorders>
                                <w:top w:val="single" w:sz="2" w:space="0" w:color="auto"/>
                                <w:left w:val="nil"/>
                                <w:bottom w:val="single" w:sz="2" w:space="0" w:color="auto"/>
                                <w:right w:val="nil"/>
                              </w:tcBorders>
                              <w:vAlign w:val="center"/>
                            </w:tcPr>
                            <w:p w:rsidR="00890201" w:rsidRPr="004739E8" w:rsidRDefault="00890201" w:rsidP="00C91EAB">
                              <w:pPr>
                                <w:jc w:val="left"/>
                                <w:rPr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rtl/>
                                </w:rPr>
                                <w:t>عادی/حساس/محرمانه</w:t>
                              </w:r>
                            </w:p>
                          </w:tc>
                        </w:sdtContent>
                      </w:sdt>
                      <w:tc>
                        <w:tcPr>
                          <w:tcW w:w="783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890201" w:rsidRPr="004739E8" w:rsidRDefault="00890201" w:rsidP="00C91EAB">
                          <w:pPr>
                            <w:jc w:val="right"/>
                            <w:rPr>
                              <w:sz w:val="24"/>
                              <w:szCs w:val="24"/>
                              <w:rtl/>
                              <w:lang w:bidi="fa-IR"/>
                            </w:rPr>
                          </w:pPr>
                          <w:r w:rsidRPr="004739E8">
                            <w:rPr>
                              <w:rFonts w:hint="cs"/>
                              <w:sz w:val="24"/>
                              <w:szCs w:val="24"/>
                              <w:rtl/>
                              <w:lang w:bidi="fa-IR"/>
                            </w:rPr>
                            <w:t>پیوست:</w:t>
                          </w:r>
                        </w:p>
                      </w:tc>
                      <w:sdt>
                        <w:sdtPr>
                          <w:rPr>
                            <w:rFonts w:hint="cs"/>
                            <w:sz w:val="24"/>
                            <w:szCs w:val="24"/>
                            <w:rtl/>
                            <w:lang w:bidi="fa-IR"/>
                          </w:rPr>
                          <w:alias w:val="Comments"/>
                          <w:tag w:val=""/>
                          <w:id w:val="1943259434"/>
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<w:text w:multiLine="1"/>
                        </w:sdtPr>
                        <w:sdtEndPr/>
                        <w:sdtContent>
                          <w:tc>
                            <w:tcPr>
                              <w:tcW w:w="1120" w:type="dxa"/>
                              <w:tcBorders>
                                <w:top w:val="single" w:sz="2" w:space="0" w:color="auto"/>
                                <w:left w:val="nil"/>
                                <w:bottom w:val="single" w:sz="2" w:space="0" w:color="auto"/>
                                <w:right w:val="nil"/>
                              </w:tcBorders>
                              <w:vAlign w:val="center"/>
                            </w:tcPr>
                            <w:p w:rsidR="00890201" w:rsidRPr="004739E8" w:rsidRDefault="00890201" w:rsidP="00C91EAB">
                              <w:pPr>
                                <w:jc w:val="left"/>
                                <w:rPr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دارد / ندارد</w:t>
                              </w:r>
                            </w:p>
                          </w:tc>
                        </w:sdtContent>
                      </w:sdt>
                      <w:tc>
                        <w:tcPr>
                          <w:tcW w:w="808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890201" w:rsidRPr="004739E8" w:rsidRDefault="00890201" w:rsidP="00C91EAB">
                          <w:pPr>
                            <w:jc w:val="right"/>
                            <w:rPr>
                              <w:sz w:val="24"/>
                              <w:szCs w:val="24"/>
                              <w:rtl/>
                            </w:rPr>
                          </w:pPr>
                          <w:r w:rsidRPr="004739E8">
                            <w:rPr>
                              <w:rFonts w:hint="cs"/>
                              <w:sz w:val="24"/>
                              <w:szCs w:val="24"/>
                              <w:rtl/>
                            </w:rPr>
                            <w:t>تاریخ:</w:t>
                          </w:r>
                        </w:p>
                      </w:tc>
                      <w:sdt>
                        <w:sdtPr>
                          <w:rPr>
                            <w:sz w:val="24"/>
                            <w:szCs w:val="24"/>
                            <w:rtl/>
                          </w:rPr>
                          <w:alias w:val="Publish Date"/>
                          <w:tag w:val=""/>
                          <w:id w:val="-1469203979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dd/MM/yyyy"/>
                            <w:lid w:val="fa-IR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tc>
                            <w:tcPr>
                              <w:tcW w:w="1260" w:type="dxa"/>
                              <w:gridSpan w:val="2"/>
                              <w:tcBorders>
                                <w:top w:val="single" w:sz="2" w:space="0" w:color="auto"/>
                                <w:left w:val="nil"/>
                                <w:bottom w:val="single" w:sz="36" w:space="0" w:color="00AEEF"/>
                                <w:right w:val="nil"/>
                              </w:tcBorders>
                              <w:vAlign w:val="center"/>
                            </w:tcPr>
                            <w:p w:rsidR="00890201" w:rsidRPr="004739E8" w:rsidRDefault="00890201" w:rsidP="007C711A">
                              <w:pPr>
                                <w:jc w:val="left"/>
                                <w:rPr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روز/ماه/سال</w:t>
                              </w:r>
                            </w:p>
                          </w:tc>
                        </w:sdtContent>
                      </w:sdt>
                    </w:tr>
                  </w:tbl>
                  <w:p w:rsidR="00890201" w:rsidRPr="004739E8" w:rsidRDefault="00890201" w:rsidP="00602FAB">
                    <w:pPr>
                      <w:rPr>
                        <w:sz w:val="24"/>
                        <w:szCs w:val="24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0201" w:rsidRPr="00361673" w:rsidRDefault="00475368" w:rsidP="00361673">
    <w:pPr>
      <w:pStyle w:val="Header"/>
      <w:bidi w:val="0"/>
      <w:rPr>
        <w:b/>
        <w:bCs/>
        <w:color w:val="023A79" w:themeColor="text2" w:themeShade="BF"/>
        <w:sz w:val="44"/>
        <w:szCs w:val="44"/>
        <w:lang w:bidi="fa-IR"/>
      </w:rPr>
    </w:pPr>
    <w:r w:rsidRPr="00475368">
      <w:rPr>
        <w:b/>
        <w:bCs/>
        <w:color w:val="023A79" w:themeColor="text2" w:themeShade="BF"/>
        <w:sz w:val="44"/>
        <w:szCs w:val="44"/>
        <w:lang w:bidi="fa-IR"/>
      </w:rPr>
      <w:t>Angular-DotNetCore-AP</w:t>
    </w:r>
    <w:r>
      <w:rPr>
        <w:b/>
        <w:bCs/>
        <w:color w:val="023A79" w:themeColor="text2" w:themeShade="BF"/>
        <w:sz w:val="44"/>
        <w:szCs w:val="44"/>
        <w:lang w:bidi="fa-IR"/>
      </w:rPr>
      <w:t>I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0201" w:rsidRDefault="00E230DD" w:rsidP="00330CE0"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0818" o:spid="_x0000_s2078" type="#_x0000_t75" style="position:absolute;left:0;text-align:left;margin-left:0;margin-top:0;width:595.45pt;height:842.15pt;z-index:-251606528;mso-position-horizontal:center;mso-position-horizontal-relative:margin;mso-position-vertical:center;mso-position-vertical-relative:margin" o:allowincell="f">
          <v:imagedata r:id="rId1" o:title="broshor2-01"/>
          <w10:wrap anchorx="margin" anchory="margin"/>
        </v:shape>
      </w:pict>
    </w:r>
    <w:r w:rsidR="00890201"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A8596C2" wp14:editId="41F559AF">
              <wp:simplePos x="0" y="0"/>
              <wp:positionH relativeFrom="page">
                <wp:align>center</wp:align>
              </wp:positionH>
              <wp:positionV relativeFrom="paragraph">
                <wp:posOffset>-188204</wp:posOffset>
              </wp:positionV>
              <wp:extent cx="6643077" cy="765907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43077" cy="76590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bidiVisual/>
                            <w:tblW w:w="0" w:type="auto"/>
                            <w:tblInd w:w="231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085"/>
                            <w:gridCol w:w="2082"/>
                            <w:gridCol w:w="1142"/>
                            <w:gridCol w:w="3479"/>
                            <w:gridCol w:w="831"/>
                            <w:gridCol w:w="1187"/>
                          </w:tblGrid>
                          <w:tr w:rsidR="00890201" w:rsidTr="00FF6577">
                            <w:trPr>
                              <w:trHeight w:val="454"/>
                            </w:trPr>
                            <w:tc>
                              <w:tcPr>
                                <w:tcW w:w="9674" w:type="dxa"/>
                                <w:gridSpan w:val="6"/>
                                <w:tcBorders>
                                  <w:left w:val="single" w:sz="48" w:space="0" w:color="034EA2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890201" w:rsidRPr="009E5E4E" w:rsidRDefault="00890201" w:rsidP="00330CE0">
                                <w:pPr>
                                  <w:rPr>
                                    <w:rtl/>
                                  </w:rPr>
                                </w:pPr>
                                <w:r w:rsidRPr="009E5E4E">
                                  <w:rPr>
                                    <w:rFonts w:hint="cs"/>
                                    <w:rtl/>
                                  </w:rPr>
                                  <w:t>عنوان سند</w:t>
                                </w:r>
                              </w:p>
                            </w:tc>
                          </w:tr>
                          <w:tr w:rsidR="00890201" w:rsidTr="00FF6577">
                            <w:trPr>
                              <w:trHeight w:val="340"/>
                            </w:trPr>
                            <w:tc>
                              <w:tcPr>
                                <w:tcW w:w="1085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890201" w:rsidRDefault="00890201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شماره سند:</w:t>
                                </w:r>
                              </w:p>
                            </w:tc>
                            <w:tc>
                              <w:tcPr>
                                <w:tcW w:w="2082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890201" w:rsidRDefault="00890201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--</w:t>
                                </w:r>
                              </w:p>
                            </w:tc>
                            <w:tc>
                              <w:tcPr>
                                <w:tcW w:w="1010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890201" w:rsidRDefault="00890201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طبقه‌بندی:</w:t>
                                </w:r>
                              </w:p>
                            </w:tc>
                            <w:tc>
                              <w:tcPr>
                                <w:tcW w:w="3479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890201" w:rsidRPr="009E5E4E" w:rsidRDefault="00E230DD" w:rsidP="00330CE0">
                                <w:pPr>
                                  <w:rPr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rFonts w:asciiTheme="minorHAnsi" w:hAnsiTheme="minorHAnsi"/>
                                      <w:rtl/>
                                    </w:rPr>
                                    <w:id w:val="1644001251"/>
                                    <w14:checkbox>
                                      <w14:checked w14:val="0"/>
                                      <w14:checkedState w14:val="2612" w14:font="MS Gothic"/>
                                      <w14:uncheckedState w14:val="2610" w14:font="MS Gothic"/>
                                    </w14:checkbox>
                                  </w:sdtPr>
                                  <w:sdtEndPr/>
                                  <w:sdtContent>
                                    <w:r w:rsidR="00890201">
                                      <w:rPr>
                                        <w:rFonts w:ascii="Segoe UI Symbol" w:eastAsia="MS Gothic" w:hAnsi="Segoe UI Symbol" w:cs="Segoe UI Symbol" w:hint="cs"/>
                                        <w:rtl/>
                                      </w:rPr>
                                      <w:t>☐</w:t>
                                    </w:r>
                                  </w:sdtContent>
                                </w:sdt>
                                <w:r w:rsidR="00890201"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="00890201" w:rsidRPr="009E5E4E">
                                  <w:rPr>
                                    <w:rFonts w:hint="cs"/>
                                    <w:rtl/>
                                  </w:rPr>
                                  <w:t>عادی</w:t>
                                </w:r>
                                <w:r w:rsidR="00890201"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="00890201" w:rsidRPr="009E5E4E">
                                  <w:rPr>
                                    <w:rFonts w:asciiTheme="minorHAnsi" w:hAnsiTheme="minorHAnsi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Theme="minorHAnsi" w:hAnsiTheme="minorHAnsi"/>
                                      <w:rtl/>
                                    </w:rPr>
                                    <w:id w:val="-1669791908"/>
                                    <w14:checkbox>
                                      <w14:checked w14:val="0"/>
                                      <w14:checkedState w14:val="2612" w14:font="MS Gothic"/>
                                      <w14:uncheckedState w14:val="2610" w14:font="MS Gothic"/>
                                    </w14:checkbox>
                                  </w:sdtPr>
                                  <w:sdtEndPr/>
                                  <w:sdtContent>
                                    <w:r w:rsidR="00890201">
                                      <w:rPr>
                                        <w:rFonts w:ascii="Segoe UI Symbol" w:eastAsia="MS Gothic" w:hAnsi="Segoe UI Symbol" w:cs="Segoe UI Symbol" w:hint="cs"/>
                                        <w:rtl/>
                                      </w:rPr>
                                      <w:t>☐</w:t>
                                    </w:r>
                                  </w:sdtContent>
                                </w:sdt>
                                <w:r w:rsidR="00890201"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="00890201" w:rsidRPr="009E5E4E">
                                  <w:rPr>
                                    <w:rFonts w:hint="cs"/>
                                    <w:rtl/>
                                  </w:rPr>
                                  <w:t>حساس</w:t>
                                </w:r>
                                <w:r w:rsidR="00890201" w:rsidRPr="009E5E4E">
                                  <w:rPr>
                                    <w:rFonts w:asciiTheme="minorHAnsi" w:hAnsiTheme="minorHAnsi"/>
                                  </w:rPr>
                                  <w:t xml:space="preserve"> </w:t>
                                </w:r>
                                <w:r w:rsidR="00890201"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Theme="minorHAnsi" w:hAnsiTheme="minorHAnsi"/>
                                      <w:rtl/>
                                    </w:rPr>
                                    <w:id w:val="-909460187"/>
                                    <w14:checkbox>
                                      <w14:checked w14:val="0"/>
                                      <w14:checkedState w14:val="2612" w14:font="MS Gothic"/>
                                      <w14:uncheckedState w14:val="2610" w14:font="MS Gothic"/>
                                    </w14:checkbox>
                                  </w:sdtPr>
                                  <w:sdtEndPr/>
                                  <w:sdtContent>
                                    <w:r w:rsidR="00890201" w:rsidRPr="009E5E4E">
                                      <w:rPr>
                                        <w:rFonts w:ascii="Segoe UI Symbol" w:eastAsia="MS Gothic" w:hAnsi="Segoe UI Symbol" w:cs="Segoe UI Symbol" w:hint="cs"/>
                                        <w:rtl/>
                                      </w:rPr>
                                      <w:t>☐</w:t>
                                    </w:r>
                                  </w:sdtContent>
                                </w:sdt>
                                <w:r w:rsidR="00890201"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="00890201" w:rsidRPr="009E5E4E">
                                  <w:rPr>
                                    <w:rFonts w:hint="cs"/>
                                    <w:rtl/>
                                  </w:rPr>
                                  <w:t>محرمانه</w:t>
                                </w:r>
                              </w:p>
                            </w:tc>
                            <w:tc>
                              <w:tcPr>
                                <w:tcW w:w="831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890201" w:rsidRDefault="00890201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تاریخ:</w:t>
                                </w:r>
                              </w:p>
                            </w:tc>
                            <w:tc>
                              <w:tcPr>
                                <w:tcW w:w="1187" w:type="dxa"/>
                                <w:tcBorders>
                                  <w:top w:val="single" w:sz="2" w:space="0" w:color="auto"/>
                                  <w:left w:val="nil"/>
                                  <w:bottom w:val="single" w:sz="36" w:space="0" w:color="00AEEF"/>
                                  <w:right w:val="nil"/>
                                </w:tcBorders>
                                <w:vAlign w:val="center"/>
                              </w:tcPr>
                              <w:p w:rsidR="00890201" w:rsidRDefault="00890201" w:rsidP="00330CE0">
                                <w:pPr>
                                  <w:rPr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:rsidR="00890201" w:rsidRDefault="00890201" w:rsidP="00330CE0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8596C2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0" type="#_x0000_t202" style="position:absolute;left:0;text-align:left;margin-left:0;margin-top:-14.8pt;width:523.1pt;height:60.3pt;z-index:25165414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3/wMQIAAFoEAAAOAAAAZHJzL2Uyb0RvYy54bWysVE1v2zAMvQ/YfxB0X+yk+WiDOEXWIsOA&#10;oi2QDD0rshQbkERNUmJnv36UHKdBt9Owi0KRNKn3HpnFfasVOQrnazAFHQ5ySoThUNZmX9Af2/WX&#10;W0p8YKZkCowo6El4er/8/GnR2LkYQQWqFI5gEePnjS1oFYKdZ5nnldDMD8AKg0EJTrOAV7fPSsca&#10;rK5VNsrzadaAK60DLrxH72MXpMtUX0rBw4uUXgSiCopvC+l06dzFM1su2HzvmK1qfn4G+4dXaFYb&#10;bHop9cgCIwdX/1FK19yBBxkGHHQGUtZcJAyIZph/QLOpmBUJC5Lj7YUm///K8ufjqyN1idqNKDFM&#10;o0Zb0QbyFVqCLuSnsX6OaRuLiaFFP+b2fo/OCLuVTsdfBEQwjkyfLuzGahyd0+n4Jp/NKOEYm00n&#10;d/kslsnev7bOh28CNIlGQR2ql0hlxycfutQ+JTYzsK6VSgoqQxrscDPJ0weXCBZXBntEDN1boxXa&#10;XZswT3ocOyhPCM9BNyDe8nWNb3hiPrwyhxOBiHDKwwseUgH2grNFSQXu19/8MR+FwiglDU5YQf3P&#10;A3OCEvXdoIR3w/E4jmS6jCezEV7cdWR3HTEH/QA4xEPcJ8uTGfOD6k3pQL/hMqxiVwwxw7F3QUNv&#10;PoRu7nGZuFitUhIOoWXhyWwsj6Ujq5HhbfvGnD3LEFDAZ+hnkc0/qNHldnqsDgFknaSKPHesnunH&#10;AU5in5ctbsj1PWW9/yUsfwMAAP//AwBQSwMEFAAGAAgAAAAhAI5F+BvgAAAACAEAAA8AAABkcnMv&#10;ZG93bnJldi54bWxMj0FLw0AUhO+C/2F5grd2t0FDG/NSSqAIoofWXrxtsq9JMPs2Zrdt9Ne7Pelx&#10;mGHmm3w92V6cafSdY4TFXIEgrp3puEE4vG9nSxA+aDa6d0wI3+RhXdze5Doz7sI7Ou9DI2IJ+0wj&#10;tCEMmZS+bslqP3cDcfSObrQ6RDk20oz6EsttLxOlUml1x3Gh1QOVLdWf+5NFeCm3b3pXJXb505fP&#10;r8fN8HX4eES8v5s2TyACTeEvDFf8iA5FZKrciY0XPUI8EhBmySoFcbXVQ5qAqBBWCwWyyOX/A8Uv&#10;AAAA//8DAFBLAQItABQABgAIAAAAIQC2gziS/gAAAOEBAAATAAAAAAAAAAAAAAAAAAAAAABbQ29u&#10;dGVudF9UeXBlc10ueG1sUEsBAi0AFAAGAAgAAAAhADj9If/WAAAAlAEAAAsAAAAAAAAAAAAAAAAA&#10;LwEAAF9yZWxzLy5yZWxzUEsBAi0AFAAGAAgAAAAhACnHf/AxAgAAWgQAAA4AAAAAAAAAAAAAAAAA&#10;LgIAAGRycy9lMm9Eb2MueG1sUEsBAi0AFAAGAAgAAAAhAI5F+BvgAAAACAEAAA8AAAAAAAAAAAAA&#10;AAAAiwQAAGRycy9kb3ducmV2LnhtbFBLBQYAAAAABAAEAPMAAACYBQAAAAA=&#10;" filled="f" stroked="f" strokeweight=".5pt">
              <v:textbox>
                <w:txbxContent>
                  <w:tbl>
                    <w:tblPr>
                      <w:tblStyle w:val="TableGrid"/>
                      <w:bidiVisual/>
                      <w:tblW w:w="0" w:type="auto"/>
                      <w:tblInd w:w="231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1085"/>
                      <w:gridCol w:w="2082"/>
                      <w:gridCol w:w="1142"/>
                      <w:gridCol w:w="3479"/>
                      <w:gridCol w:w="831"/>
                      <w:gridCol w:w="1187"/>
                    </w:tblGrid>
                    <w:tr w:rsidR="00890201" w:rsidTr="00FF6577">
                      <w:trPr>
                        <w:trHeight w:val="454"/>
                      </w:trPr>
                      <w:tc>
                        <w:tcPr>
                          <w:tcW w:w="9674" w:type="dxa"/>
                          <w:gridSpan w:val="6"/>
                          <w:tcBorders>
                            <w:left w:val="single" w:sz="48" w:space="0" w:color="034EA2"/>
                            <w:bottom w:val="nil"/>
                            <w:right w:val="nil"/>
                          </w:tcBorders>
                          <w:vAlign w:val="center"/>
                        </w:tcPr>
                        <w:p w:rsidR="00890201" w:rsidRPr="009E5E4E" w:rsidRDefault="00890201" w:rsidP="00330CE0">
                          <w:pPr>
                            <w:rPr>
                              <w:rtl/>
                            </w:rPr>
                          </w:pPr>
                          <w:r w:rsidRPr="009E5E4E">
                            <w:rPr>
                              <w:rFonts w:hint="cs"/>
                              <w:rtl/>
                            </w:rPr>
                            <w:t>عنوان سند</w:t>
                          </w:r>
                        </w:p>
                      </w:tc>
                    </w:tr>
                    <w:tr w:rsidR="00890201" w:rsidTr="00FF6577">
                      <w:trPr>
                        <w:trHeight w:val="340"/>
                      </w:trPr>
                      <w:tc>
                        <w:tcPr>
                          <w:tcW w:w="1085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890201" w:rsidRDefault="00890201" w:rsidP="00330CE0">
                          <w:pPr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شماره سند:</w:t>
                          </w:r>
                        </w:p>
                      </w:tc>
                      <w:tc>
                        <w:tcPr>
                          <w:tcW w:w="2082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890201" w:rsidRDefault="00890201" w:rsidP="00330CE0">
                          <w:pPr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--</w:t>
                          </w:r>
                        </w:p>
                      </w:tc>
                      <w:tc>
                        <w:tcPr>
                          <w:tcW w:w="1010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890201" w:rsidRDefault="00890201" w:rsidP="00330CE0">
                          <w:pPr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طبقه‌بندی:</w:t>
                          </w:r>
                        </w:p>
                      </w:tc>
                      <w:tc>
                        <w:tcPr>
                          <w:tcW w:w="3479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890201" w:rsidRPr="009E5E4E" w:rsidRDefault="00E230DD" w:rsidP="00330CE0">
                          <w:pPr>
                            <w:rPr>
                              <w:rtl/>
                            </w:rPr>
                          </w:pPr>
                          <w:sdt>
                            <w:sdtPr>
                              <w:rPr>
                                <w:rFonts w:asciiTheme="minorHAnsi" w:hAnsiTheme="minorHAnsi"/>
                                <w:rtl/>
                              </w:rPr>
                              <w:id w:val="1644001251"/>
                              <w14:checkbox>
                                <w14:checked w14:val="0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EndPr/>
                            <w:sdtContent>
                              <w:r w:rsidR="00890201">
                                <w:rPr>
                                  <w:rFonts w:ascii="Segoe UI Symbol" w:eastAsia="MS Gothic" w:hAnsi="Segoe UI Symbol" w:cs="Segoe UI Symbol" w:hint="cs"/>
                                  <w:rtl/>
                                </w:rPr>
                                <w:t>☐</w:t>
                              </w:r>
                            </w:sdtContent>
                          </w:sdt>
                          <w:r w:rsidR="00890201"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r w:rsidR="00890201" w:rsidRPr="009E5E4E">
                            <w:rPr>
                              <w:rFonts w:hint="cs"/>
                              <w:rtl/>
                            </w:rPr>
                            <w:t>عادی</w:t>
                          </w:r>
                          <w:r w:rsidR="00890201"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r w:rsidR="00890201" w:rsidRPr="009E5E4E">
                            <w:rPr>
                              <w:rFonts w:asciiTheme="minorHAnsi" w:hAnsiTheme="minorHAnsi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inorHAnsi" w:hAnsiTheme="minorHAnsi"/>
                                <w:rtl/>
                              </w:rPr>
                              <w:id w:val="-1669791908"/>
                              <w14:checkbox>
                                <w14:checked w14:val="0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EndPr/>
                            <w:sdtContent>
                              <w:r w:rsidR="00890201">
                                <w:rPr>
                                  <w:rFonts w:ascii="Segoe UI Symbol" w:eastAsia="MS Gothic" w:hAnsi="Segoe UI Symbol" w:cs="Segoe UI Symbol" w:hint="cs"/>
                                  <w:rtl/>
                                </w:rPr>
                                <w:t>☐</w:t>
                              </w:r>
                            </w:sdtContent>
                          </w:sdt>
                          <w:r w:rsidR="00890201"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r w:rsidR="00890201" w:rsidRPr="009E5E4E">
                            <w:rPr>
                              <w:rFonts w:hint="cs"/>
                              <w:rtl/>
                            </w:rPr>
                            <w:t>حساس</w:t>
                          </w:r>
                          <w:r w:rsidR="00890201" w:rsidRPr="009E5E4E">
                            <w:rPr>
                              <w:rFonts w:asciiTheme="minorHAnsi" w:hAnsiTheme="minorHAnsi"/>
                            </w:rPr>
                            <w:t xml:space="preserve"> </w:t>
                          </w:r>
                          <w:r w:rsidR="00890201"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inorHAnsi" w:hAnsiTheme="minorHAnsi"/>
                                <w:rtl/>
                              </w:rPr>
                              <w:id w:val="-909460187"/>
                              <w14:checkbox>
                                <w14:checked w14:val="0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EndPr/>
                            <w:sdtContent>
                              <w:r w:rsidR="00890201" w:rsidRPr="009E5E4E">
                                <w:rPr>
                                  <w:rFonts w:ascii="Segoe UI Symbol" w:eastAsia="MS Gothic" w:hAnsi="Segoe UI Symbol" w:cs="Segoe UI Symbol" w:hint="cs"/>
                                  <w:rtl/>
                                </w:rPr>
                                <w:t>☐</w:t>
                              </w:r>
                            </w:sdtContent>
                          </w:sdt>
                          <w:r w:rsidR="00890201"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r w:rsidR="00890201" w:rsidRPr="009E5E4E">
                            <w:rPr>
                              <w:rFonts w:hint="cs"/>
                              <w:rtl/>
                            </w:rPr>
                            <w:t>محرمانه</w:t>
                          </w:r>
                        </w:p>
                      </w:tc>
                      <w:tc>
                        <w:tcPr>
                          <w:tcW w:w="831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890201" w:rsidRDefault="00890201" w:rsidP="00330CE0">
                          <w:pPr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تاریخ:</w:t>
                          </w:r>
                        </w:p>
                      </w:tc>
                      <w:tc>
                        <w:tcPr>
                          <w:tcW w:w="1187" w:type="dxa"/>
                          <w:tcBorders>
                            <w:top w:val="single" w:sz="2" w:space="0" w:color="auto"/>
                            <w:left w:val="nil"/>
                            <w:bottom w:val="single" w:sz="36" w:space="0" w:color="00AEEF"/>
                            <w:right w:val="nil"/>
                          </w:tcBorders>
                          <w:vAlign w:val="center"/>
                        </w:tcPr>
                        <w:p w:rsidR="00890201" w:rsidRDefault="00890201" w:rsidP="00330CE0">
                          <w:pPr>
                            <w:rPr>
                              <w:rtl/>
                            </w:rPr>
                          </w:pPr>
                        </w:p>
                      </w:tc>
                    </w:tr>
                  </w:tbl>
                  <w:p w:rsidR="00890201" w:rsidRDefault="00890201" w:rsidP="00330CE0"/>
                </w:txbxContent>
              </v:textbox>
              <w10:wrap anchorx="page"/>
            </v:shape>
          </w:pict>
        </mc:Fallback>
      </mc:AlternateContent>
    </w:r>
    <w:r w:rsidR="00890201"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7C7E53CE" wp14:editId="1561FFBF">
              <wp:simplePos x="0" y="0"/>
              <wp:positionH relativeFrom="page">
                <wp:align>center</wp:align>
              </wp:positionH>
              <wp:positionV relativeFrom="paragraph">
                <wp:posOffset>2538040</wp:posOffset>
              </wp:positionV>
              <wp:extent cx="5565913" cy="4937235"/>
              <wp:effectExtent l="0" t="0" r="0" b="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65913" cy="493723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F3B2C3" id="Rectangle 13" o:spid="_x0000_s1026" style="position:absolute;margin-left:0;margin-top:199.85pt;width:438.25pt;height:388.75pt;z-index:25165107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tfDlAIAAIcFAAAOAAAAZHJzL2Uyb0RvYy54bWysVEtv2zAMvg/YfxB0X52kSR9BnSJo0WFA&#10;0QZth54VWYoFyKImKXGyXz9Ksp2uK3YYloMiih8/Pkzy6nrfaLITziswJR2fjCgRhkOlzKak31/u&#10;vlxQ4gMzFdNgREkPwtPrxedPV62diwnUoCvhCJIYP29tSesQ7LwoPK9Fw/wJWGFQKcE1LKDoNkXl&#10;WIvsjS4mo9FZ0YKrrAMuvMfX26yki8QvpeDhUUovAtElxdhCOl061/EsFldsvnHM1op3YbB/iKJh&#10;yqDTgeqWBUa2Tv1B1SjuwIMMJxyaAqRUXKQcMJvx6F02zzWzIuWCxfF2KJP/f7T8YbdyRFX47U4p&#10;MazBb/SEVWNmowXBNyxQa/0ccc925TrJ4zVmu5euif+YB9mnoh6Goop9IBwfZ7Oz2WUk56ibXp6e&#10;T05nkbU4mlvnw1cBDYmXkjr0n4rJdvc+ZGgPid48aFXdKa2TEDtF3GhHdgy/8Xoz7sh/Q2kTsQai&#10;VSaML0XMLOeSbuGgRcRp8yQkFgWjn6RAUjsenTDOhQnjrKpZJbLv2Qh/vfc+rJRoIozMEv0P3B1B&#10;j8wkPXeOssNHU5G6eTAe/S2wbDxYJM9gwmDcKAPuIwKNWXWeM74vUi5NrNIaqgO2jIM8S97yO4Wf&#10;7Z75sGIOhwfHDBdCeMRDamhLCt2Nkhrcz4/eIx57GrWUtDiMJfU/tswJSvQ3g91+OZ5O4/QmYTo7&#10;n6Dg3mrWbzVm29wA9sIYV4/l6RrxQfdX6aB5xb2xjF5RxQxH3yXlwfXCTchLAjcPF8tlguHEWhbu&#10;zbPlkTxWNbbly/6VOdv1bsC2f4B+cNn8XQtnbLQ0sNwGkCr197GuXb1x2lPjdJsprpO3ckId9+fi&#10;FwAAAP//AwBQSwMEFAAGAAgAAAAhAFUQdTrhAAAACQEAAA8AAABkcnMvZG93bnJldi54bWxMjzFP&#10;wzAUhHck/oP1kFgQdVqLpg1xKkBCYmGgVFVHNzax1fg5it0k5dfzmGA83enuu3Iz+ZYNpo8uoIT5&#10;LANmsA7aYSNh9/l6vwIWk0Kt2oBGwsVE2FTXV6UqdBjxwwzb1DAqwVgoCTalruA81tZ4FWehM0je&#10;V+i9SiT7hutejVTuW77IsiX3yiEtWNWZF2vq0/bsJbxfhHgb7sRp3DnRuG9+eN7bIOXtzfT0CCyZ&#10;Kf2F4Ref0KEipmM4o46slUBHkgSxXufAyF7lywdgR8rN83wBvCr5/wfVDwAAAP//AwBQSwECLQAU&#10;AAYACAAAACEAtoM4kv4AAADhAQAAEwAAAAAAAAAAAAAAAAAAAAAAW0NvbnRlbnRfVHlwZXNdLnht&#10;bFBLAQItABQABgAIAAAAIQA4/SH/1gAAAJQBAAALAAAAAAAAAAAAAAAAAC8BAABfcmVscy8ucmVs&#10;c1BLAQItABQABgAIAAAAIQD3LtfDlAIAAIcFAAAOAAAAAAAAAAAAAAAAAC4CAABkcnMvZTJvRG9j&#10;LnhtbFBLAQItABQABgAIAAAAIQBVEHU64QAAAAkBAAAPAAAAAAAAAAAAAAAAAO4EAABkcnMvZG93&#10;bnJldi54bWxQSwUGAAAAAAQABADzAAAA/AUAAAAA&#10;" fillcolor="white [3212]" stroked="f" strokeweight="1pt">
              <w10:wrap anchorx="page"/>
            </v:rect>
          </w:pict>
        </mc:Fallback>
      </mc:AlternateContent>
    </w:r>
    <w:r w:rsidR="00890201">
      <w:rPr>
        <w:noProof/>
      </w:rPr>
      <w:drawing>
        <wp:anchor distT="0" distB="0" distL="114300" distR="114300" simplePos="0" relativeHeight="251657216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578860" cy="3559810"/>
          <wp:effectExtent l="0" t="0" r="2540" b="2540"/>
          <wp:wrapNone/>
          <wp:docPr id="6" name="Picture 6" descr="ISC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ISC_Log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78860" cy="35598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F3AA0"/>
    <w:multiLevelType w:val="hybridMultilevel"/>
    <w:tmpl w:val="2C8E9EE0"/>
    <w:lvl w:ilvl="0" w:tplc="367C9240">
      <w:start w:val="1"/>
      <w:numFmt w:val="lowerLetter"/>
      <w:pStyle w:val="NoList3"/>
      <w:lvlText w:val="%1)"/>
      <w:lvlJc w:val="left"/>
      <w:pPr>
        <w:ind w:left="1636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" w15:restartNumberingAfterBreak="0">
    <w:nsid w:val="100C53BE"/>
    <w:multiLevelType w:val="hybridMultilevel"/>
    <w:tmpl w:val="756C52FC"/>
    <w:lvl w:ilvl="0" w:tplc="21925DA4">
      <w:start w:val="1"/>
      <w:numFmt w:val="decimal"/>
      <w:pStyle w:val="RefFa"/>
      <w:lvlText w:val="]%1["/>
      <w:lvlJc w:val="left"/>
      <w:pPr>
        <w:tabs>
          <w:tab w:val="num" w:pos="720"/>
        </w:tabs>
        <w:ind w:left="720" w:hanging="360"/>
      </w:pPr>
      <w:rPr>
        <w:rFonts w:ascii="Calibri" w:hAnsi="Calibri" w:cs="B Nazani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3419F6"/>
    <w:multiLevelType w:val="hybridMultilevel"/>
    <w:tmpl w:val="EFAEAEB6"/>
    <w:lvl w:ilvl="0" w:tplc="F28A53B6">
      <w:start w:val="1"/>
      <w:numFmt w:val="bullet"/>
      <w:pStyle w:val="BulList1"/>
      <w:lvlText w:val="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61F2172C">
      <w:start w:val="1"/>
      <w:numFmt w:val="bullet"/>
      <w:lvlText w:val=""/>
      <w:lvlJc w:val="left"/>
      <w:pPr>
        <w:tabs>
          <w:tab w:val="num" w:pos="2007"/>
        </w:tabs>
        <w:ind w:left="2007" w:hanging="360"/>
      </w:pPr>
      <w:rPr>
        <w:rFonts w:ascii="Wingdings" w:hAnsi="Wingdings" w:hint="default"/>
        <w:b w:val="0"/>
        <w:i w:val="0"/>
        <w:color w:val="auto"/>
        <w:sz w:val="24"/>
      </w:rPr>
    </w:lvl>
    <w:lvl w:ilvl="2" w:tplc="040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40962A7"/>
    <w:multiLevelType w:val="multilevel"/>
    <w:tmpl w:val="5734C990"/>
    <w:styleLink w:val="MultilevelList"/>
    <w:lvl w:ilvl="0">
      <w:start w:val="1"/>
      <w:numFmt w:val="decimal"/>
      <w:pStyle w:val="Heading1"/>
      <w:suff w:val="space"/>
      <w:lvlText w:val="%1)"/>
      <w:lvlJc w:val="right"/>
      <w:pPr>
        <w:ind w:left="284" w:hanging="284"/>
      </w:pPr>
      <w:rPr>
        <w:rFonts w:ascii="Calibri" w:hAnsi="Calibri" w:cs="B Nazani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 w:themeColor="text1"/>
        <w:spacing w:val="0"/>
        <w:kern w:val="0"/>
        <w:position w:val="0"/>
        <w:sz w:val="34"/>
        <w:szCs w:val="34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suff w:val="space"/>
      <w:lvlText w:val="%2-%1)"/>
      <w:lvlJc w:val="right"/>
      <w:pPr>
        <w:ind w:left="568" w:hanging="280"/>
      </w:pPr>
      <w:rPr>
        <w:rFonts w:ascii="Calibri" w:hAnsi="Calibri" w:cs="B Nazani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 w:themeColor="text1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suff w:val="space"/>
      <w:lvlText w:val="%3-%2-%1)"/>
      <w:lvlJc w:val="right"/>
      <w:pPr>
        <w:ind w:left="852" w:hanging="284"/>
      </w:pPr>
      <w:rPr>
        <w:rFonts w:ascii="Calibri" w:hAnsi="Calibri" w:cs="B Nazanin" w:hint="default"/>
        <w:b/>
        <w:bCs/>
        <w:i w:val="0"/>
        <w:iCs w:val="0"/>
        <w:color w:val="000000" w:themeColor="text1"/>
        <w:sz w:val="30"/>
        <w:szCs w:val="30"/>
      </w:rPr>
    </w:lvl>
    <w:lvl w:ilvl="3">
      <w:start w:val="1"/>
      <w:numFmt w:val="decimal"/>
      <w:pStyle w:val="Heading4"/>
      <w:suff w:val="space"/>
      <w:lvlText w:val="%4-%3-%2-%1)"/>
      <w:lvlJc w:val="right"/>
      <w:pPr>
        <w:ind w:left="1134" w:hanging="282"/>
      </w:pPr>
      <w:rPr>
        <w:rFonts w:ascii="Calibri" w:hAnsi="Calibri" w:cs="B Nazanin" w:hint="default"/>
        <w:b/>
        <w:bCs/>
        <w:i w:val="0"/>
        <w:iCs w:val="0"/>
        <w:color w:val="000000" w:themeColor="text1"/>
        <w:sz w:val="28"/>
        <w:szCs w:val="28"/>
      </w:rPr>
    </w:lvl>
    <w:lvl w:ilvl="4">
      <w:start w:val="1"/>
      <w:numFmt w:val="none"/>
      <w:lvlRestart w:val="0"/>
      <w:pStyle w:val="Heading5"/>
      <w:suff w:val="space"/>
      <w:lvlText w:val=""/>
      <w:lvlJc w:val="right"/>
      <w:pPr>
        <w:ind w:left="0" w:firstLine="0"/>
      </w:pPr>
      <w:rPr>
        <w:rFonts w:ascii="Calibri" w:hAnsi="Calibri" w:cs="B Nazanin" w:hint="default"/>
        <w:b/>
        <w:bCs/>
        <w:i w:val="0"/>
        <w:iCs w:val="0"/>
        <w:color w:val="000000" w:themeColor="text1"/>
        <w:sz w:val="28"/>
        <w:szCs w:val="28"/>
      </w:rPr>
    </w:lvl>
    <w:lvl w:ilvl="5">
      <w:start w:val="1"/>
      <w:numFmt w:val="none"/>
      <w:suff w:val="space"/>
      <w:lvlText w:val=""/>
      <w:lvlJc w:val="left"/>
      <w:pPr>
        <w:ind w:left="1704" w:hanging="284"/>
      </w:pPr>
      <w:rPr>
        <w:rFonts w:ascii="Times New Roman" w:hAnsi="Times New Roman" w:cs="B Titr" w:hint="default"/>
        <w:b/>
        <w:bCs/>
        <w:i w:val="0"/>
        <w:iCs w:val="0"/>
        <w:color w:val="0070C0"/>
        <w:sz w:val="24"/>
        <w:szCs w:val="24"/>
      </w:rPr>
    </w:lvl>
    <w:lvl w:ilvl="6">
      <w:start w:val="1"/>
      <w:numFmt w:val="decimal"/>
      <w:lvlRestart w:val="0"/>
      <w:pStyle w:val="FigCaption"/>
      <w:suff w:val="space"/>
      <w:lvlText w:val=" شکل (%7)"/>
      <w:lvlJc w:val="right"/>
      <w:pPr>
        <w:ind w:left="1988" w:hanging="284"/>
      </w:pPr>
      <w:rPr>
        <w:rFonts w:ascii="Calibri" w:hAnsi="Calibri" w:cs="B Nazanin" w:hint="default"/>
        <w:b/>
        <w:bCs/>
        <w:i w:val="0"/>
        <w:iCs w:val="0"/>
        <w:color w:val="auto"/>
        <w:sz w:val="24"/>
        <w:szCs w:val="24"/>
      </w:rPr>
    </w:lvl>
    <w:lvl w:ilvl="7">
      <w:start w:val="1"/>
      <w:numFmt w:val="decimal"/>
      <w:lvlRestart w:val="0"/>
      <w:pStyle w:val="TableCaption"/>
      <w:suff w:val="space"/>
      <w:lvlText w:val="جدول (%8)"/>
      <w:lvlJc w:val="right"/>
      <w:pPr>
        <w:ind w:left="2272" w:hanging="284"/>
      </w:pPr>
      <w:rPr>
        <w:rFonts w:ascii="Calibri" w:hAnsi="Calibri" w:cs="B Nazanin" w:hint="default"/>
        <w:b/>
        <w:bCs/>
        <w:i w:val="0"/>
        <w:iCs w:val="0"/>
        <w:color w:val="auto"/>
        <w:sz w:val="24"/>
        <w:szCs w:val="24"/>
      </w:rPr>
    </w:lvl>
    <w:lvl w:ilvl="8">
      <w:start w:val="1"/>
      <w:numFmt w:val="decimal"/>
      <w:lvlRestart w:val="0"/>
      <w:pStyle w:val="Formula"/>
      <w:suff w:val="space"/>
      <w:lvlText w:val="فرمول (%9)"/>
      <w:lvlJc w:val="left"/>
      <w:pPr>
        <w:ind w:left="5529" w:hanging="284"/>
      </w:pPr>
      <w:rPr>
        <w:rFonts w:ascii="Calibri" w:hAnsi="Calibri" w:cs="B Nazanin" w:hint="default"/>
        <w:b/>
        <w:bCs/>
        <w:i w:val="0"/>
        <w:iCs w:val="0"/>
        <w:sz w:val="24"/>
        <w:szCs w:val="24"/>
      </w:rPr>
    </w:lvl>
  </w:abstractNum>
  <w:abstractNum w:abstractNumId="4" w15:restartNumberingAfterBreak="0">
    <w:nsid w:val="291E1245"/>
    <w:multiLevelType w:val="hybridMultilevel"/>
    <w:tmpl w:val="B0F2A5B4"/>
    <w:lvl w:ilvl="0" w:tplc="6248FC58">
      <w:start w:val="1"/>
      <w:numFmt w:val="bullet"/>
      <w:pStyle w:val="BulList3"/>
      <w:lvlText w:val=""/>
      <w:lvlJc w:val="left"/>
      <w:pPr>
        <w:ind w:left="2670" w:hanging="360"/>
      </w:pPr>
      <w:rPr>
        <w:rFonts w:ascii="Wingdings" w:hAnsi="Wingdings" w:cs="Wingdings" w:hint="default"/>
        <w:sz w:val="28"/>
        <w:szCs w:val="40"/>
      </w:rPr>
    </w:lvl>
    <w:lvl w:ilvl="1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30" w:hanging="360"/>
      </w:pPr>
      <w:rPr>
        <w:rFonts w:ascii="Wingdings" w:hAnsi="Wingdings" w:hint="default"/>
      </w:rPr>
    </w:lvl>
  </w:abstractNum>
  <w:abstractNum w:abstractNumId="5" w15:restartNumberingAfterBreak="0">
    <w:nsid w:val="38CD4742"/>
    <w:multiLevelType w:val="hybridMultilevel"/>
    <w:tmpl w:val="02F27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097654"/>
    <w:multiLevelType w:val="hybridMultilevel"/>
    <w:tmpl w:val="779C3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7A5CDB"/>
    <w:multiLevelType w:val="hybridMultilevel"/>
    <w:tmpl w:val="BCF699BC"/>
    <w:lvl w:ilvl="0" w:tplc="4FD29E9A">
      <w:start w:val="1"/>
      <w:numFmt w:val="decimal"/>
      <w:pStyle w:val="RefEn"/>
      <w:lvlText w:val="[%1]"/>
      <w:lvlJc w:val="left"/>
      <w:pPr>
        <w:tabs>
          <w:tab w:val="num" w:pos="720"/>
        </w:tabs>
        <w:ind w:left="720" w:hanging="360"/>
      </w:pPr>
      <w:rPr>
        <w:rFonts w:ascii="Calibri" w:hAnsi="Calibri" w:cs="Calibri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B8389F"/>
    <w:multiLevelType w:val="multilevel"/>
    <w:tmpl w:val="5734C990"/>
    <w:numStyleLink w:val="MultilevelList"/>
  </w:abstractNum>
  <w:abstractNum w:abstractNumId="9" w15:restartNumberingAfterBreak="0">
    <w:nsid w:val="465F7D8C"/>
    <w:multiLevelType w:val="hybridMultilevel"/>
    <w:tmpl w:val="5F92DB88"/>
    <w:lvl w:ilvl="0" w:tplc="59CA0CC6">
      <w:start w:val="1"/>
      <w:numFmt w:val="arabicAbjad"/>
      <w:pStyle w:val="NoList2"/>
      <w:lvlText w:val="%1)"/>
      <w:lvlJc w:val="left"/>
      <w:pPr>
        <w:ind w:left="927" w:hanging="360"/>
      </w:pPr>
      <w:rPr>
        <w:rFonts w:ascii="Calibri" w:hAnsi="Calibri" w:cs="B Nazani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557E7D"/>
    <w:multiLevelType w:val="hybridMultilevel"/>
    <w:tmpl w:val="B09497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FE329F"/>
    <w:multiLevelType w:val="hybridMultilevel"/>
    <w:tmpl w:val="9AA07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D74025"/>
    <w:multiLevelType w:val="hybridMultilevel"/>
    <w:tmpl w:val="AF4A290E"/>
    <w:lvl w:ilvl="0" w:tplc="7F102420">
      <w:start w:val="1"/>
      <w:numFmt w:val="bullet"/>
      <w:pStyle w:val="BulList2"/>
      <w:lvlText w:val=""/>
      <w:lvlJc w:val="left"/>
      <w:pPr>
        <w:ind w:left="2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3" w15:restartNumberingAfterBreak="0">
    <w:nsid w:val="61206378"/>
    <w:multiLevelType w:val="multilevel"/>
    <w:tmpl w:val="B1B889BA"/>
    <w:name w:val="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suff w:val="space"/>
      <w:lvlText w:val="%1-%2-%3-%4-%5-"/>
      <w:lvlJc w:val="left"/>
      <w:pPr>
        <w:ind w:left="0" w:firstLine="0"/>
      </w:pPr>
      <w:rPr>
        <w:rFonts w:ascii="Times New Roman" w:hAnsi="Times New Roman" w:cs="B Titr" w:hint="default"/>
        <w:b/>
        <w:bCs/>
        <w:i w:val="0"/>
        <w:iCs w:val="0"/>
        <w:color w:val="0070C0"/>
        <w:sz w:val="18"/>
        <w:szCs w:val="22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2AB6B09"/>
    <w:multiLevelType w:val="hybridMultilevel"/>
    <w:tmpl w:val="F4CA9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346A4D"/>
    <w:multiLevelType w:val="hybridMultilevel"/>
    <w:tmpl w:val="BFFA7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12"/>
  </w:num>
  <w:num w:numId="5">
    <w:abstractNumId w:val="9"/>
  </w:num>
  <w:num w:numId="6">
    <w:abstractNumId w:val="0"/>
  </w:num>
  <w:num w:numId="7">
    <w:abstractNumId w:val="7"/>
  </w:num>
  <w:num w:numId="8">
    <w:abstractNumId w:val="3"/>
  </w:num>
  <w:num w:numId="9">
    <w:abstractNumId w:val="8"/>
  </w:num>
  <w:num w:numId="10">
    <w:abstractNumId w:val="11"/>
  </w:num>
  <w:num w:numId="11">
    <w:abstractNumId w:val="6"/>
  </w:num>
  <w:num w:numId="12">
    <w:abstractNumId w:val="5"/>
  </w:num>
  <w:num w:numId="13">
    <w:abstractNumId w:val="14"/>
  </w:num>
  <w:num w:numId="14">
    <w:abstractNumId w:val="10"/>
  </w:num>
  <w:num w:numId="15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hideSpellingErrors/>
  <w:hideGrammaticalErrors/>
  <w:attachedTemplate r:id="rId1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20"/>
  <w:drawingGridHorizontalSpacing w:val="284"/>
  <w:drawingGridVerticalSpacing w:val="284"/>
  <w:characterSpacingControl w:val="doNotCompress"/>
  <w:hdrShapeDefaults>
    <o:shapedefaults v:ext="edit" spidmax="2080"/>
    <o:shapelayout v:ext="edit">
      <o:idmap v:ext="edit" data="2"/>
    </o:shapelayout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3A85"/>
    <w:rsid w:val="0000090F"/>
    <w:rsid w:val="00001237"/>
    <w:rsid w:val="00002BDE"/>
    <w:rsid w:val="00003A3B"/>
    <w:rsid w:val="00004356"/>
    <w:rsid w:val="000055C0"/>
    <w:rsid w:val="0000683E"/>
    <w:rsid w:val="00006840"/>
    <w:rsid w:val="00006F33"/>
    <w:rsid w:val="000071D0"/>
    <w:rsid w:val="000072FD"/>
    <w:rsid w:val="00007329"/>
    <w:rsid w:val="00007508"/>
    <w:rsid w:val="000078C3"/>
    <w:rsid w:val="00007C74"/>
    <w:rsid w:val="00007C83"/>
    <w:rsid w:val="00010D01"/>
    <w:rsid w:val="000124B8"/>
    <w:rsid w:val="000133CA"/>
    <w:rsid w:val="000159A2"/>
    <w:rsid w:val="00016369"/>
    <w:rsid w:val="0002034A"/>
    <w:rsid w:val="0002068E"/>
    <w:rsid w:val="000209BC"/>
    <w:rsid w:val="00021120"/>
    <w:rsid w:val="00021C40"/>
    <w:rsid w:val="00021FE9"/>
    <w:rsid w:val="0002545D"/>
    <w:rsid w:val="00026321"/>
    <w:rsid w:val="00026F62"/>
    <w:rsid w:val="00027435"/>
    <w:rsid w:val="00027CB0"/>
    <w:rsid w:val="00030D55"/>
    <w:rsid w:val="0003160E"/>
    <w:rsid w:val="0003175F"/>
    <w:rsid w:val="000332C4"/>
    <w:rsid w:val="00033990"/>
    <w:rsid w:val="00034D04"/>
    <w:rsid w:val="00035AC5"/>
    <w:rsid w:val="0003745F"/>
    <w:rsid w:val="00040C28"/>
    <w:rsid w:val="00041144"/>
    <w:rsid w:val="00042756"/>
    <w:rsid w:val="00042F23"/>
    <w:rsid w:val="000430CA"/>
    <w:rsid w:val="00043A2B"/>
    <w:rsid w:val="00047042"/>
    <w:rsid w:val="00047CDF"/>
    <w:rsid w:val="00051753"/>
    <w:rsid w:val="00051964"/>
    <w:rsid w:val="000534D8"/>
    <w:rsid w:val="00060398"/>
    <w:rsid w:val="00060F4D"/>
    <w:rsid w:val="00061DEB"/>
    <w:rsid w:val="00062A5C"/>
    <w:rsid w:val="00062E7C"/>
    <w:rsid w:val="00063145"/>
    <w:rsid w:val="00063A06"/>
    <w:rsid w:val="00063F77"/>
    <w:rsid w:val="00064B59"/>
    <w:rsid w:val="00064DBD"/>
    <w:rsid w:val="00065D11"/>
    <w:rsid w:val="000661BB"/>
    <w:rsid w:val="00066EEC"/>
    <w:rsid w:val="00067570"/>
    <w:rsid w:val="00071411"/>
    <w:rsid w:val="00075692"/>
    <w:rsid w:val="0007775B"/>
    <w:rsid w:val="00077EA4"/>
    <w:rsid w:val="000824A6"/>
    <w:rsid w:val="00082D9D"/>
    <w:rsid w:val="00082FAA"/>
    <w:rsid w:val="00086945"/>
    <w:rsid w:val="00086D6F"/>
    <w:rsid w:val="00086E0D"/>
    <w:rsid w:val="00087AB7"/>
    <w:rsid w:val="00087CEE"/>
    <w:rsid w:val="00092193"/>
    <w:rsid w:val="0009221B"/>
    <w:rsid w:val="000933EC"/>
    <w:rsid w:val="000944E0"/>
    <w:rsid w:val="00095116"/>
    <w:rsid w:val="000958AA"/>
    <w:rsid w:val="00096470"/>
    <w:rsid w:val="000A0E98"/>
    <w:rsid w:val="000A2007"/>
    <w:rsid w:val="000A35D8"/>
    <w:rsid w:val="000A4344"/>
    <w:rsid w:val="000A4AB5"/>
    <w:rsid w:val="000A4E7D"/>
    <w:rsid w:val="000A5032"/>
    <w:rsid w:val="000A5443"/>
    <w:rsid w:val="000B022C"/>
    <w:rsid w:val="000B2A69"/>
    <w:rsid w:val="000B51F4"/>
    <w:rsid w:val="000B5DDB"/>
    <w:rsid w:val="000C28FB"/>
    <w:rsid w:val="000C2966"/>
    <w:rsid w:val="000C29D1"/>
    <w:rsid w:val="000C2A62"/>
    <w:rsid w:val="000C38C1"/>
    <w:rsid w:val="000C5475"/>
    <w:rsid w:val="000C5ADD"/>
    <w:rsid w:val="000C60A7"/>
    <w:rsid w:val="000C6B40"/>
    <w:rsid w:val="000C74A0"/>
    <w:rsid w:val="000C7ABF"/>
    <w:rsid w:val="000D005D"/>
    <w:rsid w:val="000D078C"/>
    <w:rsid w:val="000D13B1"/>
    <w:rsid w:val="000D716B"/>
    <w:rsid w:val="000D7C37"/>
    <w:rsid w:val="000E0B67"/>
    <w:rsid w:val="000E2CA5"/>
    <w:rsid w:val="000E326F"/>
    <w:rsid w:val="000E4E5F"/>
    <w:rsid w:val="000E5B40"/>
    <w:rsid w:val="000E7E8D"/>
    <w:rsid w:val="000F04B2"/>
    <w:rsid w:val="000F0DD4"/>
    <w:rsid w:val="000F1789"/>
    <w:rsid w:val="000F6103"/>
    <w:rsid w:val="000F77CF"/>
    <w:rsid w:val="00101C14"/>
    <w:rsid w:val="00103794"/>
    <w:rsid w:val="001038C5"/>
    <w:rsid w:val="00103A16"/>
    <w:rsid w:val="001049C9"/>
    <w:rsid w:val="001115B4"/>
    <w:rsid w:val="00112748"/>
    <w:rsid w:val="001154B0"/>
    <w:rsid w:val="00115D40"/>
    <w:rsid w:val="001164FC"/>
    <w:rsid w:val="00116BCB"/>
    <w:rsid w:val="001200BF"/>
    <w:rsid w:val="001227CD"/>
    <w:rsid w:val="0012315D"/>
    <w:rsid w:val="0012357B"/>
    <w:rsid w:val="00124AAE"/>
    <w:rsid w:val="00124FFA"/>
    <w:rsid w:val="00125059"/>
    <w:rsid w:val="001264FD"/>
    <w:rsid w:val="00126D88"/>
    <w:rsid w:val="00127269"/>
    <w:rsid w:val="00130330"/>
    <w:rsid w:val="0013033B"/>
    <w:rsid w:val="00130B37"/>
    <w:rsid w:val="00131AA9"/>
    <w:rsid w:val="001325BE"/>
    <w:rsid w:val="001334B6"/>
    <w:rsid w:val="001341F0"/>
    <w:rsid w:val="001346DF"/>
    <w:rsid w:val="001347C5"/>
    <w:rsid w:val="00134DA7"/>
    <w:rsid w:val="00135300"/>
    <w:rsid w:val="0013589F"/>
    <w:rsid w:val="00135C48"/>
    <w:rsid w:val="001360BD"/>
    <w:rsid w:val="00136668"/>
    <w:rsid w:val="00137FB8"/>
    <w:rsid w:val="00140934"/>
    <w:rsid w:val="0014189C"/>
    <w:rsid w:val="00143801"/>
    <w:rsid w:val="00144DE8"/>
    <w:rsid w:val="00145CAC"/>
    <w:rsid w:val="00147100"/>
    <w:rsid w:val="0014715A"/>
    <w:rsid w:val="00150B32"/>
    <w:rsid w:val="00150FB3"/>
    <w:rsid w:val="001510E2"/>
    <w:rsid w:val="00151F8F"/>
    <w:rsid w:val="00152749"/>
    <w:rsid w:val="001528C9"/>
    <w:rsid w:val="001528F5"/>
    <w:rsid w:val="0015304D"/>
    <w:rsid w:val="0015347A"/>
    <w:rsid w:val="00153A85"/>
    <w:rsid w:val="00154036"/>
    <w:rsid w:val="00154B6F"/>
    <w:rsid w:val="00154C71"/>
    <w:rsid w:val="001567CF"/>
    <w:rsid w:val="001578AE"/>
    <w:rsid w:val="00157A7D"/>
    <w:rsid w:val="00160228"/>
    <w:rsid w:val="001611C4"/>
    <w:rsid w:val="001616DC"/>
    <w:rsid w:val="00161F3F"/>
    <w:rsid w:val="00162DD2"/>
    <w:rsid w:val="00163CE1"/>
    <w:rsid w:val="0016432A"/>
    <w:rsid w:val="00164780"/>
    <w:rsid w:val="001658AA"/>
    <w:rsid w:val="00165BE6"/>
    <w:rsid w:val="00166720"/>
    <w:rsid w:val="00166DF3"/>
    <w:rsid w:val="00167165"/>
    <w:rsid w:val="001676AA"/>
    <w:rsid w:val="001678AA"/>
    <w:rsid w:val="00170CEB"/>
    <w:rsid w:val="001734C3"/>
    <w:rsid w:val="00175584"/>
    <w:rsid w:val="00175D3B"/>
    <w:rsid w:val="00176614"/>
    <w:rsid w:val="00177757"/>
    <w:rsid w:val="0018097C"/>
    <w:rsid w:val="00181095"/>
    <w:rsid w:val="001821B8"/>
    <w:rsid w:val="00182C6D"/>
    <w:rsid w:val="00184303"/>
    <w:rsid w:val="0018476C"/>
    <w:rsid w:val="00184DDC"/>
    <w:rsid w:val="00185938"/>
    <w:rsid w:val="0018682B"/>
    <w:rsid w:val="00186AF8"/>
    <w:rsid w:val="001871A4"/>
    <w:rsid w:val="001903EA"/>
    <w:rsid w:val="00190BDF"/>
    <w:rsid w:val="00191E77"/>
    <w:rsid w:val="001928BA"/>
    <w:rsid w:val="001935C6"/>
    <w:rsid w:val="0019475B"/>
    <w:rsid w:val="001947F4"/>
    <w:rsid w:val="00196572"/>
    <w:rsid w:val="001966AB"/>
    <w:rsid w:val="00197931"/>
    <w:rsid w:val="001A0913"/>
    <w:rsid w:val="001A14AB"/>
    <w:rsid w:val="001A1D4E"/>
    <w:rsid w:val="001A521C"/>
    <w:rsid w:val="001A6EEF"/>
    <w:rsid w:val="001B0767"/>
    <w:rsid w:val="001B1168"/>
    <w:rsid w:val="001B54DA"/>
    <w:rsid w:val="001B5559"/>
    <w:rsid w:val="001B6242"/>
    <w:rsid w:val="001B64A0"/>
    <w:rsid w:val="001B6F89"/>
    <w:rsid w:val="001B75EB"/>
    <w:rsid w:val="001B7858"/>
    <w:rsid w:val="001C0A6C"/>
    <w:rsid w:val="001C19B4"/>
    <w:rsid w:val="001C19E6"/>
    <w:rsid w:val="001C2196"/>
    <w:rsid w:val="001C2BF0"/>
    <w:rsid w:val="001C4423"/>
    <w:rsid w:val="001C5886"/>
    <w:rsid w:val="001C72F7"/>
    <w:rsid w:val="001D13A5"/>
    <w:rsid w:val="001D14DF"/>
    <w:rsid w:val="001D3A5F"/>
    <w:rsid w:val="001D3DE0"/>
    <w:rsid w:val="001D618E"/>
    <w:rsid w:val="001D6573"/>
    <w:rsid w:val="001D6C3B"/>
    <w:rsid w:val="001D6DE4"/>
    <w:rsid w:val="001E0BD5"/>
    <w:rsid w:val="001E0F08"/>
    <w:rsid w:val="001E2654"/>
    <w:rsid w:val="001E427F"/>
    <w:rsid w:val="001E4D76"/>
    <w:rsid w:val="001E5543"/>
    <w:rsid w:val="001E7762"/>
    <w:rsid w:val="001F07C8"/>
    <w:rsid w:val="001F086C"/>
    <w:rsid w:val="001F34F8"/>
    <w:rsid w:val="001F56CD"/>
    <w:rsid w:val="001F5DC3"/>
    <w:rsid w:val="001F6E47"/>
    <w:rsid w:val="001F7D22"/>
    <w:rsid w:val="001F7E06"/>
    <w:rsid w:val="00200193"/>
    <w:rsid w:val="00201029"/>
    <w:rsid w:val="002013CB"/>
    <w:rsid w:val="00203E25"/>
    <w:rsid w:val="00204005"/>
    <w:rsid w:val="00205702"/>
    <w:rsid w:val="002059AA"/>
    <w:rsid w:val="00205EF9"/>
    <w:rsid w:val="0020635C"/>
    <w:rsid w:val="00206485"/>
    <w:rsid w:val="002104C7"/>
    <w:rsid w:val="00213B9C"/>
    <w:rsid w:val="00215250"/>
    <w:rsid w:val="002163A3"/>
    <w:rsid w:val="00216D34"/>
    <w:rsid w:val="00224C12"/>
    <w:rsid w:val="00225700"/>
    <w:rsid w:val="00226FFA"/>
    <w:rsid w:val="00230BC9"/>
    <w:rsid w:val="00231032"/>
    <w:rsid w:val="0023225D"/>
    <w:rsid w:val="00232940"/>
    <w:rsid w:val="00232B4A"/>
    <w:rsid w:val="0023343F"/>
    <w:rsid w:val="0023371F"/>
    <w:rsid w:val="0023589C"/>
    <w:rsid w:val="00236F79"/>
    <w:rsid w:val="00240E33"/>
    <w:rsid w:val="002410E4"/>
    <w:rsid w:val="00241482"/>
    <w:rsid w:val="00241ADA"/>
    <w:rsid w:val="00242556"/>
    <w:rsid w:val="0024335C"/>
    <w:rsid w:val="00243FD1"/>
    <w:rsid w:val="0024702A"/>
    <w:rsid w:val="00247F19"/>
    <w:rsid w:val="00250393"/>
    <w:rsid w:val="00250E3F"/>
    <w:rsid w:val="0025247A"/>
    <w:rsid w:val="00253D70"/>
    <w:rsid w:val="00255662"/>
    <w:rsid w:val="00257F9A"/>
    <w:rsid w:val="00260662"/>
    <w:rsid w:val="00263074"/>
    <w:rsid w:val="00264C5F"/>
    <w:rsid w:val="00267138"/>
    <w:rsid w:val="00270D1B"/>
    <w:rsid w:val="00271503"/>
    <w:rsid w:val="002720BF"/>
    <w:rsid w:val="0027279B"/>
    <w:rsid w:val="00272A07"/>
    <w:rsid w:val="00272A93"/>
    <w:rsid w:val="00273166"/>
    <w:rsid w:val="00273822"/>
    <w:rsid w:val="00274FA3"/>
    <w:rsid w:val="00275C3A"/>
    <w:rsid w:val="00276906"/>
    <w:rsid w:val="002779B8"/>
    <w:rsid w:val="00277C4B"/>
    <w:rsid w:val="00280786"/>
    <w:rsid w:val="00280D62"/>
    <w:rsid w:val="002835DA"/>
    <w:rsid w:val="002847FB"/>
    <w:rsid w:val="00284998"/>
    <w:rsid w:val="0028590A"/>
    <w:rsid w:val="0028596D"/>
    <w:rsid w:val="0028613F"/>
    <w:rsid w:val="002866F1"/>
    <w:rsid w:val="0028748D"/>
    <w:rsid w:val="00291ED8"/>
    <w:rsid w:val="00292C68"/>
    <w:rsid w:val="00292FF4"/>
    <w:rsid w:val="002933D1"/>
    <w:rsid w:val="00293B30"/>
    <w:rsid w:val="00294CD1"/>
    <w:rsid w:val="00295A68"/>
    <w:rsid w:val="00297400"/>
    <w:rsid w:val="00297698"/>
    <w:rsid w:val="00297A62"/>
    <w:rsid w:val="002A0128"/>
    <w:rsid w:val="002A021B"/>
    <w:rsid w:val="002A0933"/>
    <w:rsid w:val="002A0B6C"/>
    <w:rsid w:val="002A3D36"/>
    <w:rsid w:val="002A3DE2"/>
    <w:rsid w:val="002A4D5E"/>
    <w:rsid w:val="002A5A9D"/>
    <w:rsid w:val="002A7AD9"/>
    <w:rsid w:val="002B08F7"/>
    <w:rsid w:val="002B2655"/>
    <w:rsid w:val="002B48AC"/>
    <w:rsid w:val="002B5107"/>
    <w:rsid w:val="002B51C5"/>
    <w:rsid w:val="002B5730"/>
    <w:rsid w:val="002B7E17"/>
    <w:rsid w:val="002C3D35"/>
    <w:rsid w:val="002C4EE8"/>
    <w:rsid w:val="002C66C8"/>
    <w:rsid w:val="002D1DAD"/>
    <w:rsid w:val="002D1E77"/>
    <w:rsid w:val="002D2B1F"/>
    <w:rsid w:val="002D473E"/>
    <w:rsid w:val="002D72C2"/>
    <w:rsid w:val="002D79A1"/>
    <w:rsid w:val="002E02DC"/>
    <w:rsid w:val="002E0E0C"/>
    <w:rsid w:val="002E1654"/>
    <w:rsid w:val="002E1764"/>
    <w:rsid w:val="002E17A2"/>
    <w:rsid w:val="002E18D0"/>
    <w:rsid w:val="002E205B"/>
    <w:rsid w:val="002E3A84"/>
    <w:rsid w:val="002E4EE6"/>
    <w:rsid w:val="002E511F"/>
    <w:rsid w:val="002E6AA7"/>
    <w:rsid w:val="002F04A4"/>
    <w:rsid w:val="002F0DE2"/>
    <w:rsid w:val="002F0EF8"/>
    <w:rsid w:val="002F1886"/>
    <w:rsid w:val="002F2037"/>
    <w:rsid w:val="002F2B3D"/>
    <w:rsid w:val="002F426C"/>
    <w:rsid w:val="002F4924"/>
    <w:rsid w:val="002F4D68"/>
    <w:rsid w:val="002F6091"/>
    <w:rsid w:val="002F647C"/>
    <w:rsid w:val="00300918"/>
    <w:rsid w:val="0030265C"/>
    <w:rsid w:val="003069A1"/>
    <w:rsid w:val="0030771B"/>
    <w:rsid w:val="00310DE3"/>
    <w:rsid w:val="003114FE"/>
    <w:rsid w:val="003118DF"/>
    <w:rsid w:val="00312BB6"/>
    <w:rsid w:val="00316C3D"/>
    <w:rsid w:val="00317FEE"/>
    <w:rsid w:val="003203D8"/>
    <w:rsid w:val="00323255"/>
    <w:rsid w:val="00323742"/>
    <w:rsid w:val="00323C5A"/>
    <w:rsid w:val="00323DFD"/>
    <w:rsid w:val="00325460"/>
    <w:rsid w:val="00327155"/>
    <w:rsid w:val="0033061B"/>
    <w:rsid w:val="00330CE0"/>
    <w:rsid w:val="0033126F"/>
    <w:rsid w:val="0033241A"/>
    <w:rsid w:val="00333019"/>
    <w:rsid w:val="00333CB7"/>
    <w:rsid w:val="003349DF"/>
    <w:rsid w:val="00334A81"/>
    <w:rsid w:val="003355CE"/>
    <w:rsid w:val="00337240"/>
    <w:rsid w:val="003407BE"/>
    <w:rsid w:val="0034122B"/>
    <w:rsid w:val="0034186E"/>
    <w:rsid w:val="00341E27"/>
    <w:rsid w:val="00344308"/>
    <w:rsid w:val="00346F1E"/>
    <w:rsid w:val="003470A3"/>
    <w:rsid w:val="003476CB"/>
    <w:rsid w:val="003477B1"/>
    <w:rsid w:val="0035478E"/>
    <w:rsid w:val="0035494F"/>
    <w:rsid w:val="0035542C"/>
    <w:rsid w:val="00356038"/>
    <w:rsid w:val="00356C8D"/>
    <w:rsid w:val="00357AB5"/>
    <w:rsid w:val="00361673"/>
    <w:rsid w:val="003616B5"/>
    <w:rsid w:val="003619FE"/>
    <w:rsid w:val="00362E94"/>
    <w:rsid w:val="00363640"/>
    <w:rsid w:val="003636C7"/>
    <w:rsid w:val="003639D5"/>
    <w:rsid w:val="003640D3"/>
    <w:rsid w:val="0036435B"/>
    <w:rsid w:val="00365E4A"/>
    <w:rsid w:val="00366BEF"/>
    <w:rsid w:val="00367575"/>
    <w:rsid w:val="0036779D"/>
    <w:rsid w:val="00367B22"/>
    <w:rsid w:val="00370EC0"/>
    <w:rsid w:val="00370FFE"/>
    <w:rsid w:val="00375883"/>
    <w:rsid w:val="0037638E"/>
    <w:rsid w:val="00377D11"/>
    <w:rsid w:val="00380D14"/>
    <w:rsid w:val="00383E8B"/>
    <w:rsid w:val="003873F3"/>
    <w:rsid w:val="00390210"/>
    <w:rsid w:val="00391415"/>
    <w:rsid w:val="00391445"/>
    <w:rsid w:val="00391BD6"/>
    <w:rsid w:val="00394556"/>
    <w:rsid w:val="00395A84"/>
    <w:rsid w:val="003960B9"/>
    <w:rsid w:val="003962D0"/>
    <w:rsid w:val="00397952"/>
    <w:rsid w:val="00397E16"/>
    <w:rsid w:val="003A073E"/>
    <w:rsid w:val="003A1A09"/>
    <w:rsid w:val="003A3A00"/>
    <w:rsid w:val="003A5891"/>
    <w:rsid w:val="003A59F3"/>
    <w:rsid w:val="003A5FB7"/>
    <w:rsid w:val="003A637B"/>
    <w:rsid w:val="003A686E"/>
    <w:rsid w:val="003A7288"/>
    <w:rsid w:val="003A75C3"/>
    <w:rsid w:val="003A7BB8"/>
    <w:rsid w:val="003B05E6"/>
    <w:rsid w:val="003B065C"/>
    <w:rsid w:val="003B0F81"/>
    <w:rsid w:val="003B1E06"/>
    <w:rsid w:val="003B29A1"/>
    <w:rsid w:val="003B2D83"/>
    <w:rsid w:val="003B2DD6"/>
    <w:rsid w:val="003B446C"/>
    <w:rsid w:val="003B5A31"/>
    <w:rsid w:val="003B611B"/>
    <w:rsid w:val="003B6682"/>
    <w:rsid w:val="003B7A4D"/>
    <w:rsid w:val="003B7B2A"/>
    <w:rsid w:val="003C014C"/>
    <w:rsid w:val="003C1347"/>
    <w:rsid w:val="003C284F"/>
    <w:rsid w:val="003C2DB1"/>
    <w:rsid w:val="003C560C"/>
    <w:rsid w:val="003C6E0A"/>
    <w:rsid w:val="003D0456"/>
    <w:rsid w:val="003D073A"/>
    <w:rsid w:val="003D164C"/>
    <w:rsid w:val="003D16AB"/>
    <w:rsid w:val="003D1E1A"/>
    <w:rsid w:val="003D213B"/>
    <w:rsid w:val="003D2156"/>
    <w:rsid w:val="003D38B0"/>
    <w:rsid w:val="003D4BC8"/>
    <w:rsid w:val="003D617C"/>
    <w:rsid w:val="003E0203"/>
    <w:rsid w:val="003E3F13"/>
    <w:rsid w:val="003E6437"/>
    <w:rsid w:val="003E6BEA"/>
    <w:rsid w:val="003E72F8"/>
    <w:rsid w:val="003E745E"/>
    <w:rsid w:val="003E7A2F"/>
    <w:rsid w:val="003F01D6"/>
    <w:rsid w:val="003F0E42"/>
    <w:rsid w:val="003F1327"/>
    <w:rsid w:val="003F1CB1"/>
    <w:rsid w:val="003F268A"/>
    <w:rsid w:val="003F3E09"/>
    <w:rsid w:val="003F52FE"/>
    <w:rsid w:val="003F65D5"/>
    <w:rsid w:val="003F753E"/>
    <w:rsid w:val="003F7AE8"/>
    <w:rsid w:val="003F7D8C"/>
    <w:rsid w:val="00400CD6"/>
    <w:rsid w:val="00402C0A"/>
    <w:rsid w:val="004046E8"/>
    <w:rsid w:val="00405372"/>
    <w:rsid w:val="00411489"/>
    <w:rsid w:val="00412481"/>
    <w:rsid w:val="00414214"/>
    <w:rsid w:val="004145D2"/>
    <w:rsid w:val="00416F9F"/>
    <w:rsid w:val="00420917"/>
    <w:rsid w:val="00423B71"/>
    <w:rsid w:val="00424F06"/>
    <w:rsid w:val="00425CC4"/>
    <w:rsid w:val="00426386"/>
    <w:rsid w:val="00426468"/>
    <w:rsid w:val="00427878"/>
    <w:rsid w:val="00430AD2"/>
    <w:rsid w:val="004317C1"/>
    <w:rsid w:val="00431D6A"/>
    <w:rsid w:val="00432012"/>
    <w:rsid w:val="0043371C"/>
    <w:rsid w:val="0043387E"/>
    <w:rsid w:val="004345B1"/>
    <w:rsid w:val="00434A9C"/>
    <w:rsid w:val="004350D7"/>
    <w:rsid w:val="0043513F"/>
    <w:rsid w:val="004364AB"/>
    <w:rsid w:val="00436D1E"/>
    <w:rsid w:val="004373DF"/>
    <w:rsid w:val="00437732"/>
    <w:rsid w:val="0044059E"/>
    <w:rsid w:val="00441923"/>
    <w:rsid w:val="00441DD5"/>
    <w:rsid w:val="004427DD"/>
    <w:rsid w:val="00443B12"/>
    <w:rsid w:val="00445907"/>
    <w:rsid w:val="00445C83"/>
    <w:rsid w:val="00446E27"/>
    <w:rsid w:val="00447A1D"/>
    <w:rsid w:val="00450550"/>
    <w:rsid w:val="00450951"/>
    <w:rsid w:val="0045129E"/>
    <w:rsid w:val="00452EED"/>
    <w:rsid w:val="0045388A"/>
    <w:rsid w:val="00453B96"/>
    <w:rsid w:val="00455464"/>
    <w:rsid w:val="00456596"/>
    <w:rsid w:val="00456B2C"/>
    <w:rsid w:val="00457F5A"/>
    <w:rsid w:val="004616E4"/>
    <w:rsid w:val="004627D8"/>
    <w:rsid w:val="00463442"/>
    <w:rsid w:val="00463FF6"/>
    <w:rsid w:val="0046401F"/>
    <w:rsid w:val="00466014"/>
    <w:rsid w:val="00466275"/>
    <w:rsid w:val="00466FA2"/>
    <w:rsid w:val="00467BD8"/>
    <w:rsid w:val="00467D7D"/>
    <w:rsid w:val="0047069F"/>
    <w:rsid w:val="00470BA4"/>
    <w:rsid w:val="0047156E"/>
    <w:rsid w:val="00472251"/>
    <w:rsid w:val="004739E8"/>
    <w:rsid w:val="00473BE1"/>
    <w:rsid w:val="004744F8"/>
    <w:rsid w:val="0047464B"/>
    <w:rsid w:val="00474CAB"/>
    <w:rsid w:val="00475368"/>
    <w:rsid w:val="00475A3D"/>
    <w:rsid w:val="004760D6"/>
    <w:rsid w:val="004805F4"/>
    <w:rsid w:val="00480F1D"/>
    <w:rsid w:val="00485AF1"/>
    <w:rsid w:val="00491594"/>
    <w:rsid w:val="00493F5A"/>
    <w:rsid w:val="00493F72"/>
    <w:rsid w:val="004950B7"/>
    <w:rsid w:val="00495612"/>
    <w:rsid w:val="0049622A"/>
    <w:rsid w:val="0049757B"/>
    <w:rsid w:val="004A0040"/>
    <w:rsid w:val="004A0F9D"/>
    <w:rsid w:val="004A149E"/>
    <w:rsid w:val="004A324B"/>
    <w:rsid w:val="004A3698"/>
    <w:rsid w:val="004A3F0E"/>
    <w:rsid w:val="004A53C3"/>
    <w:rsid w:val="004A6075"/>
    <w:rsid w:val="004A6785"/>
    <w:rsid w:val="004B225A"/>
    <w:rsid w:val="004B29D6"/>
    <w:rsid w:val="004B3803"/>
    <w:rsid w:val="004B4564"/>
    <w:rsid w:val="004B53E1"/>
    <w:rsid w:val="004B6B99"/>
    <w:rsid w:val="004C0093"/>
    <w:rsid w:val="004C09E5"/>
    <w:rsid w:val="004C1D5A"/>
    <w:rsid w:val="004C1F3B"/>
    <w:rsid w:val="004C33AD"/>
    <w:rsid w:val="004C3E85"/>
    <w:rsid w:val="004C4649"/>
    <w:rsid w:val="004C46E9"/>
    <w:rsid w:val="004C5791"/>
    <w:rsid w:val="004C5A3A"/>
    <w:rsid w:val="004C63E0"/>
    <w:rsid w:val="004D2478"/>
    <w:rsid w:val="004D3454"/>
    <w:rsid w:val="004D54A1"/>
    <w:rsid w:val="004D59A4"/>
    <w:rsid w:val="004D6165"/>
    <w:rsid w:val="004D6755"/>
    <w:rsid w:val="004E2329"/>
    <w:rsid w:val="004E3626"/>
    <w:rsid w:val="004E6021"/>
    <w:rsid w:val="004F0292"/>
    <w:rsid w:val="004F25E1"/>
    <w:rsid w:val="004F25EE"/>
    <w:rsid w:val="004F734E"/>
    <w:rsid w:val="004F7654"/>
    <w:rsid w:val="004F7763"/>
    <w:rsid w:val="00500871"/>
    <w:rsid w:val="00500924"/>
    <w:rsid w:val="00500B59"/>
    <w:rsid w:val="00501587"/>
    <w:rsid w:val="00501C07"/>
    <w:rsid w:val="00502153"/>
    <w:rsid w:val="00502655"/>
    <w:rsid w:val="00502F1D"/>
    <w:rsid w:val="00504D4F"/>
    <w:rsid w:val="005060D4"/>
    <w:rsid w:val="00506630"/>
    <w:rsid w:val="00506D15"/>
    <w:rsid w:val="00507A79"/>
    <w:rsid w:val="00510370"/>
    <w:rsid w:val="00510BF2"/>
    <w:rsid w:val="00510C2C"/>
    <w:rsid w:val="005119F9"/>
    <w:rsid w:val="00513261"/>
    <w:rsid w:val="0051647D"/>
    <w:rsid w:val="005203D2"/>
    <w:rsid w:val="00521D35"/>
    <w:rsid w:val="00523E39"/>
    <w:rsid w:val="0052501E"/>
    <w:rsid w:val="005252F7"/>
    <w:rsid w:val="005259A1"/>
    <w:rsid w:val="00526328"/>
    <w:rsid w:val="005265A4"/>
    <w:rsid w:val="005269B8"/>
    <w:rsid w:val="005300F2"/>
    <w:rsid w:val="0053063E"/>
    <w:rsid w:val="00530977"/>
    <w:rsid w:val="005324CF"/>
    <w:rsid w:val="005325C9"/>
    <w:rsid w:val="00534EAF"/>
    <w:rsid w:val="00535546"/>
    <w:rsid w:val="00536AA2"/>
    <w:rsid w:val="005406DF"/>
    <w:rsid w:val="00541379"/>
    <w:rsid w:val="00543221"/>
    <w:rsid w:val="005434E0"/>
    <w:rsid w:val="005444EC"/>
    <w:rsid w:val="005458B7"/>
    <w:rsid w:val="00545CA8"/>
    <w:rsid w:val="00545E77"/>
    <w:rsid w:val="005465AC"/>
    <w:rsid w:val="00546936"/>
    <w:rsid w:val="00550D69"/>
    <w:rsid w:val="0055245D"/>
    <w:rsid w:val="00552515"/>
    <w:rsid w:val="005525DC"/>
    <w:rsid w:val="0055289D"/>
    <w:rsid w:val="00553033"/>
    <w:rsid w:val="005534B4"/>
    <w:rsid w:val="005542D2"/>
    <w:rsid w:val="005543AC"/>
    <w:rsid w:val="00555599"/>
    <w:rsid w:val="00555AC3"/>
    <w:rsid w:val="00561343"/>
    <w:rsid w:val="00561B33"/>
    <w:rsid w:val="00561E7E"/>
    <w:rsid w:val="00563A73"/>
    <w:rsid w:val="0056517B"/>
    <w:rsid w:val="00566911"/>
    <w:rsid w:val="00571159"/>
    <w:rsid w:val="0057262C"/>
    <w:rsid w:val="0057295A"/>
    <w:rsid w:val="00574754"/>
    <w:rsid w:val="0057560A"/>
    <w:rsid w:val="00582DA0"/>
    <w:rsid w:val="00582E17"/>
    <w:rsid w:val="005835E9"/>
    <w:rsid w:val="00583A11"/>
    <w:rsid w:val="00584067"/>
    <w:rsid w:val="005845ED"/>
    <w:rsid w:val="00584C25"/>
    <w:rsid w:val="00587FF9"/>
    <w:rsid w:val="005942B7"/>
    <w:rsid w:val="005947DE"/>
    <w:rsid w:val="00596073"/>
    <w:rsid w:val="00596ED4"/>
    <w:rsid w:val="00596FDF"/>
    <w:rsid w:val="0059717D"/>
    <w:rsid w:val="00597341"/>
    <w:rsid w:val="00597420"/>
    <w:rsid w:val="00597F2C"/>
    <w:rsid w:val="005A0E21"/>
    <w:rsid w:val="005A12DE"/>
    <w:rsid w:val="005A1CD1"/>
    <w:rsid w:val="005A46BC"/>
    <w:rsid w:val="005A4855"/>
    <w:rsid w:val="005A4BD3"/>
    <w:rsid w:val="005A6193"/>
    <w:rsid w:val="005B0081"/>
    <w:rsid w:val="005B00AD"/>
    <w:rsid w:val="005B1D9F"/>
    <w:rsid w:val="005B31D3"/>
    <w:rsid w:val="005B4B63"/>
    <w:rsid w:val="005B4EA0"/>
    <w:rsid w:val="005B5668"/>
    <w:rsid w:val="005B5C41"/>
    <w:rsid w:val="005B7D3D"/>
    <w:rsid w:val="005C06BF"/>
    <w:rsid w:val="005C114E"/>
    <w:rsid w:val="005C5E5F"/>
    <w:rsid w:val="005C6519"/>
    <w:rsid w:val="005C6779"/>
    <w:rsid w:val="005C71CB"/>
    <w:rsid w:val="005C775C"/>
    <w:rsid w:val="005D0F6C"/>
    <w:rsid w:val="005D1206"/>
    <w:rsid w:val="005D1F9B"/>
    <w:rsid w:val="005D3BEC"/>
    <w:rsid w:val="005D4F59"/>
    <w:rsid w:val="005D6993"/>
    <w:rsid w:val="005D7194"/>
    <w:rsid w:val="005E1BBD"/>
    <w:rsid w:val="005E3DDE"/>
    <w:rsid w:val="005E6CFD"/>
    <w:rsid w:val="005E75C2"/>
    <w:rsid w:val="005F1D0B"/>
    <w:rsid w:val="005F2247"/>
    <w:rsid w:val="005F2577"/>
    <w:rsid w:val="005F2F7B"/>
    <w:rsid w:val="005F3372"/>
    <w:rsid w:val="005F35E1"/>
    <w:rsid w:val="005F56F5"/>
    <w:rsid w:val="005F6A8D"/>
    <w:rsid w:val="005F6EBD"/>
    <w:rsid w:val="0060092A"/>
    <w:rsid w:val="00600B8D"/>
    <w:rsid w:val="00602072"/>
    <w:rsid w:val="00602578"/>
    <w:rsid w:val="00602FAB"/>
    <w:rsid w:val="0060389D"/>
    <w:rsid w:val="00603C43"/>
    <w:rsid w:val="00605718"/>
    <w:rsid w:val="00605B26"/>
    <w:rsid w:val="00606C7A"/>
    <w:rsid w:val="00610847"/>
    <w:rsid w:val="00612C9A"/>
    <w:rsid w:val="00614A71"/>
    <w:rsid w:val="0061543F"/>
    <w:rsid w:val="00616035"/>
    <w:rsid w:val="00616377"/>
    <w:rsid w:val="006163D0"/>
    <w:rsid w:val="006171E7"/>
    <w:rsid w:val="00621DDC"/>
    <w:rsid w:val="006222B9"/>
    <w:rsid w:val="006257AB"/>
    <w:rsid w:val="006263A9"/>
    <w:rsid w:val="00626578"/>
    <w:rsid w:val="00626F90"/>
    <w:rsid w:val="00633DBF"/>
    <w:rsid w:val="00634BC8"/>
    <w:rsid w:val="00635043"/>
    <w:rsid w:val="0063617A"/>
    <w:rsid w:val="0063643D"/>
    <w:rsid w:val="00636CBD"/>
    <w:rsid w:val="00637230"/>
    <w:rsid w:val="00637599"/>
    <w:rsid w:val="00640886"/>
    <w:rsid w:val="006416E3"/>
    <w:rsid w:val="00642250"/>
    <w:rsid w:val="00642973"/>
    <w:rsid w:val="00642AA7"/>
    <w:rsid w:val="00642C7D"/>
    <w:rsid w:val="006447E5"/>
    <w:rsid w:val="00644C82"/>
    <w:rsid w:val="006450E0"/>
    <w:rsid w:val="00645EB5"/>
    <w:rsid w:val="00647750"/>
    <w:rsid w:val="00651963"/>
    <w:rsid w:val="006546F3"/>
    <w:rsid w:val="00655AA5"/>
    <w:rsid w:val="006579BA"/>
    <w:rsid w:val="00657F51"/>
    <w:rsid w:val="00660346"/>
    <w:rsid w:val="0066071D"/>
    <w:rsid w:val="0066090A"/>
    <w:rsid w:val="006639A2"/>
    <w:rsid w:val="00663B04"/>
    <w:rsid w:val="00663E2E"/>
    <w:rsid w:val="006660CD"/>
    <w:rsid w:val="006665A0"/>
    <w:rsid w:val="00666FFF"/>
    <w:rsid w:val="00667F67"/>
    <w:rsid w:val="00670989"/>
    <w:rsid w:val="00670C40"/>
    <w:rsid w:val="006715B3"/>
    <w:rsid w:val="00671ECE"/>
    <w:rsid w:val="00673732"/>
    <w:rsid w:val="00673E7B"/>
    <w:rsid w:val="00675C58"/>
    <w:rsid w:val="0067693C"/>
    <w:rsid w:val="0067767A"/>
    <w:rsid w:val="0067798D"/>
    <w:rsid w:val="00677FD0"/>
    <w:rsid w:val="0068091C"/>
    <w:rsid w:val="00682284"/>
    <w:rsid w:val="00683760"/>
    <w:rsid w:val="0068395F"/>
    <w:rsid w:val="00683EC0"/>
    <w:rsid w:val="00683FB7"/>
    <w:rsid w:val="00685263"/>
    <w:rsid w:val="0068562E"/>
    <w:rsid w:val="00687324"/>
    <w:rsid w:val="00690561"/>
    <w:rsid w:val="0069063F"/>
    <w:rsid w:val="00690D23"/>
    <w:rsid w:val="006936DB"/>
    <w:rsid w:val="00693D59"/>
    <w:rsid w:val="00694809"/>
    <w:rsid w:val="00696B18"/>
    <w:rsid w:val="006A0F69"/>
    <w:rsid w:val="006A1749"/>
    <w:rsid w:val="006A376D"/>
    <w:rsid w:val="006A384E"/>
    <w:rsid w:val="006A6AFD"/>
    <w:rsid w:val="006A7D73"/>
    <w:rsid w:val="006B0B74"/>
    <w:rsid w:val="006B2598"/>
    <w:rsid w:val="006B38EB"/>
    <w:rsid w:val="006B3E68"/>
    <w:rsid w:val="006B4D7A"/>
    <w:rsid w:val="006B6A9B"/>
    <w:rsid w:val="006B75DF"/>
    <w:rsid w:val="006B76EE"/>
    <w:rsid w:val="006C02A4"/>
    <w:rsid w:val="006C12CB"/>
    <w:rsid w:val="006C21E7"/>
    <w:rsid w:val="006C2F56"/>
    <w:rsid w:val="006C3440"/>
    <w:rsid w:val="006C38CA"/>
    <w:rsid w:val="006C3D19"/>
    <w:rsid w:val="006C65A1"/>
    <w:rsid w:val="006D0891"/>
    <w:rsid w:val="006D0F6F"/>
    <w:rsid w:val="006D210A"/>
    <w:rsid w:val="006D3F50"/>
    <w:rsid w:val="006D5CE8"/>
    <w:rsid w:val="006D661F"/>
    <w:rsid w:val="006E1F15"/>
    <w:rsid w:val="006E2179"/>
    <w:rsid w:val="006E26DB"/>
    <w:rsid w:val="006E31AB"/>
    <w:rsid w:val="006E364C"/>
    <w:rsid w:val="006E77D1"/>
    <w:rsid w:val="006F0A99"/>
    <w:rsid w:val="006F0BA3"/>
    <w:rsid w:val="006F36B7"/>
    <w:rsid w:val="006F44BC"/>
    <w:rsid w:val="006F699F"/>
    <w:rsid w:val="00701A5F"/>
    <w:rsid w:val="0070259A"/>
    <w:rsid w:val="00702669"/>
    <w:rsid w:val="00702CAB"/>
    <w:rsid w:val="007033C1"/>
    <w:rsid w:val="0070420D"/>
    <w:rsid w:val="00704790"/>
    <w:rsid w:val="00704C4C"/>
    <w:rsid w:val="00706651"/>
    <w:rsid w:val="00706E73"/>
    <w:rsid w:val="007077FF"/>
    <w:rsid w:val="00707DA8"/>
    <w:rsid w:val="007108FB"/>
    <w:rsid w:val="00710F56"/>
    <w:rsid w:val="0071217B"/>
    <w:rsid w:val="00714118"/>
    <w:rsid w:val="00716421"/>
    <w:rsid w:val="007214B4"/>
    <w:rsid w:val="007265A1"/>
    <w:rsid w:val="0073034C"/>
    <w:rsid w:val="00732258"/>
    <w:rsid w:val="007323AA"/>
    <w:rsid w:val="00732D5D"/>
    <w:rsid w:val="007336A4"/>
    <w:rsid w:val="00733F08"/>
    <w:rsid w:val="00734414"/>
    <w:rsid w:val="00735C8E"/>
    <w:rsid w:val="0074023E"/>
    <w:rsid w:val="00741435"/>
    <w:rsid w:val="0074152E"/>
    <w:rsid w:val="00741DAB"/>
    <w:rsid w:val="007435FB"/>
    <w:rsid w:val="00744E86"/>
    <w:rsid w:val="00751558"/>
    <w:rsid w:val="00753D2C"/>
    <w:rsid w:val="00754B24"/>
    <w:rsid w:val="00755055"/>
    <w:rsid w:val="00755918"/>
    <w:rsid w:val="00756902"/>
    <w:rsid w:val="00756A05"/>
    <w:rsid w:val="00756B7C"/>
    <w:rsid w:val="00757148"/>
    <w:rsid w:val="007579F1"/>
    <w:rsid w:val="0076019B"/>
    <w:rsid w:val="0076031E"/>
    <w:rsid w:val="0076095F"/>
    <w:rsid w:val="00761B9C"/>
    <w:rsid w:val="00761F70"/>
    <w:rsid w:val="00762F68"/>
    <w:rsid w:val="00763C72"/>
    <w:rsid w:val="00763E4C"/>
    <w:rsid w:val="0076448C"/>
    <w:rsid w:val="00764B1A"/>
    <w:rsid w:val="00766517"/>
    <w:rsid w:val="00771232"/>
    <w:rsid w:val="007715D8"/>
    <w:rsid w:val="00776A88"/>
    <w:rsid w:val="00776B10"/>
    <w:rsid w:val="00776C54"/>
    <w:rsid w:val="00777AAE"/>
    <w:rsid w:val="00780504"/>
    <w:rsid w:val="00780666"/>
    <w:rsid w:val="0078153B"/>
    <w:rsid w:val="007815F5"/>
    <w:rsid w:val="00781B3D"/>
    <w:rsid w:val="00782059"/>
    <w:rsid w:val="00782108"/>
    <w:rsid w:val="007829DC"/>
    <w:rsid w:val="007843C9"/>
    <w:rsid w:val="007847FC"/>
    <w:rsid w:val="007860F5"/>
    <w:rsid w:val="00787049"/>
    <w:rsid w:val="00787AD9"/>
    <w:rsid w:val="00787B9C"/>
    <w:rsid w:val="00792239"/>
    <w:rsid w:val="0079415F"/>
    <w:rsid w:val="00794ADD"/>
    <w:rsid w:val="007972C2"/>
    <w:rsid w:val="007A0284"/>
    <w:rsid w:val="007A0F63"/>
    <w:rsid w:val="007A1FD5"/>
    <w:rsid w:val="007A2512"/>
    <w:rsid w:val="007A25F7"/>
    <w:rsid w:val="007A2F73"/>
    <w:rsid w:val="007A610F"/>
    <w:rsid w:val="007A61BF"/>
    <w:rsid w:val="007A63B0"/>
    <w:rsid w:val="007B09A1"/>
    <w:rsid w:val="007B0D3B"/>
    <w:rsid w:val="007B11C1"/>
    <w:rsid w:val="007B1334"/>
    <w:rsid w:val="007B384C"/>
    <w:rsid w:val="007B783D"/>
    <w:rsid w:val="007C10DA"/>
    <w:rsid w:val="007C1313"/>
    <w:rsid w:val="007C15B2"/>
    <w:rsid w:val="007C2A40"/>
    <w:rsid w:val="007C2F84"/>
    <w:rsid w:val="007C47ED"/>
    <w:rsid w:val="007C4EA5"/>
    <w:rsid w:val="007C6719"/>
    <w:rsid w:val="007C6A2E"/>
    <w:rsid w:val="007C711A"/>
    <w:rsid w:val="007C7F7A"/>
    <w:rsid w:val="007D27DE"/>
    <w:rsid w:val="007D4311"/>
    <w:rsid w:val="007D486B"/>
    <w:rsid w:val="007D61DB"/>
    <w:rsid w:val="007D7054"/>
    <w:rsid w:val="007D7847"/>
    <w:rsid w:val="007E002C"/>
    <w:rsid w:val="007E0DA3"/>
    <w:rsid w:val="007E11F0"/>
    <w:rsid w:val="007E1B58"/>
    <w:rsid w:val="007E25B9"/>
    <w:rsid w:val="007E25CB"/>
    <w:rsid w:val="007E3801"/>
    <w:rsid w:val="007E3849"/>
    <w:rsid w:val="007E48A1"/>
    <w:rsid w:val="007F0231"/>
    <w:rsid w:val="007F05E0"/>
    <w:rsid w:val="007F1A8F"/>
    <w:rsid w:val="007F1E80"/>
    <w:rsid w:val="007F20B3"/>
    <w:rsid w:val="007F33E5"/>
    <w:rsid w:val="007F4605"/>
    <w:rsid w:val="007F5186"/>
    <w:rsid w:val="007F551E"/>
    <w:rsid w:val="007F555C"/>
    <w:rsid w:val="007F71BD"/>
    <w:rsid w:val="007F783B"/>
    <w:rsid w:val="00800D64"/>
    <w:rsid w:val="008025C5"/>
    <w:rsid w:val="008036D8"/>
    <w:rsid w:val="00803899"/>
    <w:rsid w:val="0080642C"/>
    <w:rsid w:val="00807344"/>
    <w:rsid w:val="0081010E"/>
    <w:rsid w:val="00812E3C"/>
    <w:rsid w:val="00813A46"/>
    <w:rsid w:val="00814719"/>
    <w:rsid w:val="008150A5"/>
    <w:rsid w:val="008159FA"/>
    <w:rsid w:val="00816AA2"/>
    <w:rsid w:val="00817FB5"/>
    <w:rsid w:val="00820514"/>
    <w:rsid w:val="00820F8C"/>
    <w:rsid w:val="00821153"/>
    <w:rsid w:val="0082342E"/>
    <w:rsid w:val="0082382C"/>
    <w:rsid w:val="008243AE"/>
    <w:rsid w:val="00825C21"/>
    <w:rsid w:val="0083177F"/>
    <w:rsid w:val="00832B74"/>
    <w:rsid w:val="00832C7B"/>
    <w:rsid w:val="00833DF6"/>
    <w:rsid w:val="0083457D"/>
    <w:rsid w:val="008350B1"/>
    <w:rsid w:val="00836FDE"/>
    <w:rsid w:val="00840123"/>
    <w:rsid w:val="008401E6"/>
    <w:rsid w:val="008403EC"/>
    <w:rsid w:val="0084149A"/>
    <w:rsid w:val="008434E3"/>
    <w:rsid w:val="008440BD"/>
    <w:rsid w:val="0084578A"/>
    <w:rsid w:val="008477F1"/>
    <w:rsid w:val="00851091"/>
    <w:rsid w:val="00852C31"/>
    <w:rsid w:val="00855F72"/>
    <w:rsid w:val="00856A67"/>
    <w:rsid w:val="008610B3"/>
    <w:rsid w:val="00861983"/>
    <w:rsid w:val="008636C3"/>
    <w:rsid w:val="00864179"/>
    <w:rsid w:val="008649AD"/>
    <w:rsid w:val="00865A97"/>
    <w:rsid w:val="00866265"/>
    <w:rsid w:val="00867AE5"/>
    <w:rsid w:val="0087159C"/>
    <w:rsid w:val="00872347"/>
    <w:rsid w:val="00873257"/>
    <w:rsid w:val="00873BF2"/>
    <w:rsid w:val="008770ED"/>
    <w:rsid w:val="00877CCF"/>
    <w:rsid w:val="00880B78"/>
    <w:rsid w:val="00880D2D"/>
    <w:rsid w:val="00880F5F"/>
    <w:rsid w:val="00881251"/>
    <w:rsid w:val="0088237D"/>
    <w:rsid w:val="00882C56"/>
    <w:rsid w:val="00884C8A"/>
    <w:rsid w:val="00884F08"/>
    <w:rsid w:val="00884FA2"/>
    <w:rsid w:val="00890201"/>
    <w:rsid w:val="008927EA"/>
    <w:rsid w:val="008928A9"/>
    <w:rsid w:val="00893C3A"/>
    <w:rsid w:val="0089418A"/>
    <w:rsid w:val="00894C2E"/>
    <w:rsid w:val="008977E5"/>
    <w:rsid w:val="00897FC8"/>
    <w:rsid w:val="008A07F9"/>
    <w:rsid w:val="008A0A74"/>
    <w:rsid w:val="008A2615"/>
    <w:rsid w:val="008A2FCE"/>
    <w:rsid w:val="008A35BA"/>
    <w:rsid w:val="008A364F"/>
    <w:rsid w:val="008A4A43"/>
    <w:rsid w:val="008A70B8"/>
    <w:rsid w:val="008B0351"/>
    <w:rsid w:val="008B3E3F"/>
    <w:rsid w:val="008B4D46"/>
    <w:rsid w:val="008B684F"/>
    <w:rsid w:val="008B7813"/>
    <w:rsid w:val="008B7994"/>
    <w:rsid w:val="008C096C"/>
    <w:rsid w:val="008C0E26"/>
    <w:rsid w:val="008C15F9"/>
    <w:rsid w:val="008C2EF3"/>
    <w:rsid w:val="008C3492"/>
    <w:rsid w:val="008C5526"/>
    <w:rsid w:val="008C555A"/>
    <w:rsid w:val="008C5E45"/>
    <w:rsid w:val="008C5EEA"/>
    <w:rsid w:val="008C65E1"/>
    <w:rsid w:val="008C6A30"/>
    <w:rsid w:val="008C76BD"/>
    <w:rsid w:val="008D05F8"/>
    <w:rsid w:val="008D1F9A"/>
    <w:rsid w:val="008D2A9F"/>
    <w:rsid w:val="008D45C4"/>
    <w:rsid w:val="008D4634"/>
    <w:rsid w:val="008D47E0"/>
    <w:rsid w:val="008D5573"/>
    <w:rsid w:val="008D6227"/>
    <w:rsid w:val="008D705A"/>
    <w:rsid w:val="008D70AD"/>
    <w:rsid w:val="008E2C6A"/>
    <w:rsid w:val="008E31FA"/>
    <w:rsid w:val="008E3CBA"/>
    <w:rsid w:val="008E3E3E"/>
    <w:rsid w:val="008E439F"/>
    <w:rsid w:val="008E5609"/>
    <w:rsid w:val="008E6884"/>
    <w:rsid w:val="008E6F9B"/>
    <w:rsid w:val="008E702B"/>
    <w:rsid w:val="008E7EC1"/>
    <w:rsid w:val="008F0118"/>
    <w:rsid w:val="008F0330"/>
    <w:rsid w:val="008F075A"/>
    <w:rsid w:val="008F230C"/>
    <w:rsid w:val="008F2377"/>
    <w:rsid w:val="008F2FC3"/>
    <w:rsid w:val="008F4449"/>
    <w:rsid w:val="008F5D6A"/>
    <w:rsid w:val="008F7EDD"/>
    <w:rsid w:val="0090053E"/>
    <w:rsid w:val="009012A6"/>
    <w:rsid w:val="009012F2"/>
    <w:rsid w:val="00902433"/>
    <w:rsid w:val="00903199"/>
    <w:rsid w:val="00905D33"/>
    <w:rsid w:val="00906B52"/>
    <w:rsid w:val="0090756E"/>
    <w:rsid w:val="009079F9"/>
    <w:rsid w:val="00907CF5"/>
    <w:rsid w:val="00910D06"/>
    <w:rsid w:val="00911545"/>
    <w:rsid w:val="00911E1A"/>
    <w:rsid w:val="009138BC"/>
    <w:rsid w:val="00915910"/>
    <w:rsid w:val="00917959"/>
    <w:rsid w:val="009179C4"/>
    <w:rsid w:val="00921FCB"/>
    <w:rsid w:val="00922851"/>
    <w:rsid w:val="009246CC"/>
    <w:rsid w:val="0092685B"/>
    <w:rsid w:val="00926F63"/>
    <w:rsid w:val="00931F40"/>
    <w:rsid w:val="00932AFE"/>
    <w:rsid w:val="00933296"/>
    <w:rsid w:val="00935282"/>
    <w:rsid w:val="00937AB1"/>
    <w:rsid w:val="00940DCD"/>
    <w:rsid w:val="00940F69"/>
    <w:rsid w:val="0094307D"/>
    <w:rsid w:val="00944981"/>
    <w:rsid w:val="00944DE9"/>
    <w:rsid w:val="0094740F"/>
    <w:rsid w:val="00954BDA"/>
    <w:rsid w:val="00960AE2"/>
    <w:rsid w:val="009614AA"/>
    <w:rsid w:val="00963539"/>
    <w:rsid w:val="00963816"/>
    <w:rsid w:val="00964613"/>
    <w:rsid w:val="009673F0"/>
    <w:rsid w:val="00967AD9"/>
    <w:rsid w:val="00970542"/>
    <w:rsid w:val="009707F0"/>
    <w:rsid w:val="00970AF3"/>
    <w:rsid w:val="0097154B"/>
    <w:rsid w:val="00972A8E"/>
    <w:rsid w:val="00972B30"/>
    <w:rsid w:val="009739EB"/>
    <w:rsid w:val="00975C20"/>
    <w:rsid w:val="009774D2"/>
    <w:rsid w:val="00977634"/>
    <w:rsid w:val="00980379"/>
    <w:rsid w:val="00980694"/>
    <w:rsid w:val="00980C7A"/>
    <w:rsid w:val="00980EAE"/>
    <w:rsid w:val="009810D0"/>
    <w:rsid w:val="009826C3"/>
    <w:rsid w:val="009850E3"/>
    <w:rsid w:val="0098663D"/>
    <w:rsid w:val="0098754A"/>
    <w:rsid w:val="0099024B"/>
    <w:rsid w:val="009920E9"/>
    <w:rsid w:val="009923FB"/>
    <w:rsid w:val="00992583"/>
    <w:rsid w:val="0099318D"/>
    <w:rsid w:val="00993BD7"/>
    <w:rsid w:val="00995242"/>
    <w:rsid w:val="009956C3"/>
    <w:rsid w:val="009966AF"/>
    <w:rsid w:val="0099677B"/>
    <w:rsid w:val="009A01B3"/>
    <w:rsid w:val="009A1D00"/>
    <w:rsid w:val="009A2079"/>
    <w:rsid w:val="009A26B1"/>
    <w:rsid w:val="009A286F"/>
    <w:rsid w:val="009A3331"/>
    <w:rsid w:val="009A646C"/>
    <w:rsid w:val="009A7C04"/>
    <w:rsid w:val="009B0295"/>
    <w:rsid w:val="009B0609"/>
    <w:rsid w:val="009B0A0E"/>
    <w:rsid w:val="009B1B7E"/>
    <w:rsid w:val="009B2503"/>
    <w:rsid w:val="009B4543"/>
    <w:rsid w:val="009B4D56"/>
    <w:rsid w:val="009B4FF9"/>
    <w:rsid w:val="009B5BC2"/>
    <w:rsid w:val="009B625B"/>
    <w:rsid w:val="009B700F"/>
    <w:rsid w:val="009B729A"/>
    <w:rsid w:val="009B7BF8"/>
    <w:rsid w:val="009C01A8"/>
    <w:rsid w:val="009C14B6"/>
    <w:rsid w:val="009C327B"/>
    <w:rsid w:val="009C3E60"/>
    <w:rsid w:val="009C3F99"/>
    <w:rsid w:val="009C4A04"/>
    <w:rsid w:val="009C63C2"/>
    <w:rsid w:val="009D13C7"/>
    <w:rsid w:val="009D3D2E"/>
    <w:rsid w:val="009D3FA4"/>
    <w:rsid w:val="009D5797"/>
    <w:rsid w:val="009D59A5"/>
    <w:rsid w:val="009D7CAC"/>
    <w:rsid w:val="009E0D46"/>
    <w:rsid w:val="009E1978"/>
    <w:rsid w:val="009E1FE1"/>
    <w:rsid w:val="009E27EF"/>
    <w:rsid w:val="009E3336"/>
    <w:rsid w:val="009E374A"/>
    <w:rsid w:val="009E513B"/>
    <w:rsid w:val="009E5E09"/>
    <w:rsid w:val="009E5E4E"/>
    <w:rsid w:val="009E7A3B"/>
    <w:rsid w:val="009E7BF8"/>
    <w:rsid w:val="009F03C3"/>
    <w:rsid w:val="009F328B"/>
    <w:rsid w:val="009F6F5C"/>
    <w:rsid w:val="00A005CE"/>
    <w:rsid w:val="00A00787"/>
    <w:rsid w:val="00A028BC"/>
    <w:rsid w:val="00A030B1"/>
    <w:rsid w:val="00A05C6B"/>
    <w:rsid w:val="00A06249"/>
    <w:rsid w:val="00A0671B"/>
    <w:rsid w:val="00A07BF0"/>
    <w:rsid w:val="00A1208A"/>
    <w:rsid w:val="00A1252E"/>
    <w:rsid w:val="00A15860"/>
    <w:rsid w:val="00A15900"/>
    <w:rsid w:val="00A164DF"/>
    <w:rsid w:val="00A16AB8"/>
    <w:rsid w:val="00A2499C"/>
    <w:rsid w:val="00A24ED2"/>
    <w:rsid w:val="00A2588B"/>
    <w:rsid w:val="00A26EC8"/>
    <w:rsid w:val="00A27241"/>
    <w:rsid w:val="00A30F08"/>
    <w:rsid w:val="00A3134D"/>
    <w:rsid w:val="00A3136E"/>
    <w:rsid w:val="00A31AB2"/>
    <w:rsid w:val="00A33987"/>
    <w:rsid w:val="00A3485B"/>
    <w:rsid w:val="00A34C75"/>
    <w:rsid w:val="00A35209"/>
    <w:rsid w:val="00A40371"/>
    <w:rsid w:val="00A40C90"/>
    <w:rsid w:val="00A430FD"/>
    <w:rsid w:val="00A43B89"/>
    <w:rsid w:val="00A44FCF"/>
    <w:rsid w:val="00A46EBD"/>
    <w:rsid w:val="00A47219"/>
    <w:rsid w:val="00A475CF"/>
    <w:rsid w:val="00A47CCD"/>
    <w:rsid w:val="00A50B47"/>
    <w:rsid w:val="00A5164A"/>
    <w:rsid w:val="00A51EC5"/>
    <w:rsid w:val="00A52672"/>
    <w:rsid w:val="00A528C7"/>
    <w:rsid w:val="00A535F9"/>
    <w:rsid w:val="00A552C7"/>
    <w:rsid w:val="00A555B6"/>
    <w:rsid w:val="00A57EC7"/>
    <w:rsid w:val="00A621BB"/>
    <w:rsid w:val="00A636C5"/>
    <w:rsid w:val="00A641DF"/>
    <w:rsid w:val="00A67366"/>
    <w:rsid w:val="00A673DD"/>
    <w:rsid w:val="00A72F08"/>
    <w:rsid w:val="00A739BF"/>
    <w:rsid w:val="00A760D4"/>
    <w:rsid w:val="00A76BDA"/>
    <w:rsid w:val="00A80128"/>
    <w:rsid w:val="00A826AB"/>
    <w:rsid w:val="00A82BBD"/>
    <w:rsid w:val="00A830FF"/>
    <w:rsid w:val="00A832EA"/>
    <w:rsid w:val="00A833E7"/>
    <w:rsid w:val="00A84CE3"/>
    <w:rsid w:val="00A84F09"/>
    <w:rsid w:val="00A857F1"/>
    <w:rsid w:val="00A8684B"/>
    <w:rsid w:val="00A86B4D"/>
    <w:rsid w:val="00A878CB"/>
    <w:rsid w:val="00A910C7"/>
    <w:rsid w:val="00A91D87"/>
    <w:rsid w:val="00A92351"/>
    <w:rsid w:val="00A9299C"/>
    <w:rsid w:val="00A92FD7"/>
    <w:rsid w:val="00A9354D"/>
    <w:rsid w:val="00A9487F"/>
    <w:rsid w:val="00A9557E"/>
    <w:rsid w:val="00A96870"/>
    <w:rsid w:val="00A977C9"/>
    <w:rsid w:val="00AA0849"/>
    <w:rsid w:val="00AA18FE"/>
    <w:rsid w:val="00AA3A17"/>
    <w:rsid w:val="00AA3D87"/>
    <w:rsid w:val="00AA457A"/>
    <w:rsid w:val="00AA4683"/>
    <w:rsid w:val="00AA620B"/>
    <w:rsid w:val="00AA7077"/>
    <w:rsid w:val="00AB1D82"/>
    <w:rsid w:val="00AB24DD"/>
    <w:rsid w:val="00AB369F"/>
    <w:rsid w:val="00AB378C"/>
    <w:rsid w:val="00AB39D0"/>
    <w:rsid w:val="00AB3AB4"/>
    <w:rsid w:val="00AB4C5E"/>
    <w:rsid w:val="00AB6046"/>
    <w:rsid w:val="00AB77D5"/>
    <w:rsid w:val="00AC002A"/>
    <w:rsid w:val="00AC0A21"/>
    <w:rsid w:val="00AC30E1"/>
    <w:rsid w:val="00AC3308"/>
    <w:rsid w:val="00AC5A87"/>
    <w:rsid w:val="00AD14CF"/>
    <w:rsid w:val="00AD1A5C"/>
    <w:rsid w:val="00AD2593"/>
    <w:rsid w:val="00AD3906"/>
    <w:rsid w:val="00AD3F41"/>
    <w:rsid w:val="00AD4608"/>
    <w:rsid w:val="00AD4E22"/>
    <w:rsid w:val="00AD59E5"/>
    <w:rsid w:val="00AE101F"/>
    <w:rsid w:val="00AE10E4"/>
    <w:rsid w:val="00AE1E2B"/>
    <w:rsid w:val="00AE1E5A"/>
    <w:rsid w:val="00AE2C3A"/>
    <w:rsid w:val="00AE4405"/>
    <w:rsid w:val="00AE5B55"/>
    <w:rsid w:val="00AE63D8"/>
    <w:rsid w:val="00AE6C50"/>
    <w:rsid w:val="00AE7A9E"/>
    <w:rsid w:val="00AF00B1"/>
    <w:rsid w:val="00AF2CAF"/>
    <w:rsid w:val="00AF318D"/>
    <w:rsid w:val="00AF322A"/>
    <w:rsid w:val="00AF439B"/>
    <w:rsid w:val="00AF4AF5"/>
    <w:rsid w:val="00AF610A"/>
    <w:rsid w:val="00AF7509"/>
    <w:rsid w:val="00B0000E"/>
    <w:rsid w:val="00B0199B"/>
    <w:rsid w:val="00B02A41"/>
    <w:rsid w:val="00B04C52"/>
    <w:rsid w:val="00B05A47"/>
    <w:rsid w:val="00B05C66"/>
    <w:rsid w:val="00B05F16"/>
    <w:rsid w:val="00B06897"/>
    <w:rsid w:val="00B071B9"/>
    <w:rsid w:val="00B1163A"/>
    <w:rsid w:val="00B11B6F"/>
    <w:rsid w:val="00B133D7"/>
    <w:rsid w:val="00B1412A"/>
    <w:rsid w:val="00B14420"/>
    <w:rsid w:val="00B16FF5"/>
    <w:rsid w:val="00B1715E"/>
    <w:rsid w:val="00B178B6"/>
    <w:rsid w:val="00B2057D"/>
    <w:rsid w:val="00B20BE0"/>
    <w:rsid w:val="00B22F4E"/>
    <w:rsid w:val="00B23361"/>
    <w:rsid w:val="00B237B3"/>
    <w:rsid w:val="00B23F63"/>
    <w:rsid w:val="00B24687"/>
    <w:rsid w:val="00B261DD"/>
    <w:rsid w:val="00B26609"/>
    <w:rsid w:val="00B31268"/>
    <w:rsid w:val="00B31AFF"/>
    <w:rsid w:val="00B3491A"/>
    <w:rsid w:val="00B34F60"/>
    <w:rsid w:val="00B40288"/>
    <w:rsid w:val="00B40A71"/>
    <w:rsid w:val="00B41C6E"/>
    <w:rsid w:val="00B4201A"/>
    <w:rsid w:val="00B4481C"/>
    <w:rsid w:val="00B453F5"/>
    <w:rsid w:val="00B45D44"/>
    <w:rsid w:val="00B515CA"/>
    <w:rsid w:val="00B53D16"/>
    <w:rsid w:val="00B54A6B"/>
    <w:rsid w:val="00B55D40"/>
    <w:rsid w:val="00B56A2E"/>
    <w:rsid w:val="00B61639"/>
    <w:rsid w:val="00B6427D"/>
    <w:rsid w:val="00B6562F"/>
    <w:rsid w:val="00B658F5"/>
    <w:rsid w:val="00B65992"/>
    <w:rsid w:val="00B66260"/>
    <w:rsid w:val="00B66551"/>
    <w:rsid w:val="00B6661A"/>
    <w:rsid w:val="00B7018F"/>
    <w:rsid w:val="00B7133B"/>
    <w:rsid w:val="00B7153B"/>
    <w:rsid w:val="00B7238E"/>
    <w:rsid w:val="00B74ECC"/>
    <w:rsid w:val="00B75E4A"/>
    <w:rsid w:val="00B80E49"/>
    <w:rsid w:val="00B8110B"/>
    <w:rsid w:val="00B82881"/>
    <w:rsid w:val="00B82FE6"/>
    <w:rsid w:val="00B83A68"/>
    <w:rsid w:val="00B84213"/>
    <w:rsid w:val="00B84F74"/>
    <w:rsid w:val="00B85AB5"/>
    <w:rsid w:val="00B85C36"/>
    <w:rsid w:val="00B8647D"/>
    <w:rsid w:val="00B87791"/>
    <w:rsid w:val="00B91209"/>
    <w:rsid w:val="00B912BF"/>
    <w:rsid w:val="00B92E8D"/>
    <w:rsid w:val="00B94F6F"/>
    <w:rsid w:val="00B958CF"/>
    <w:rsid w:val="00B95B66"/>
    <w:rsid w:val="00B9601E"/>
    <w:rsid w:val="00B97281"/>
    <w:rsid w:val="00BA0021"/>
    <w:rsid w:val="00BA0763"/>
    <w:rsid w:val="00BA0D6F"/>
    <w:rsid w:val="00BA1613"/>
    <w:rsid w:val="00BA2D41"/>
    <w:rsid w:val="00BA37CF"/>
    <w:rsid w:val="00BA4B10"/>
    <w:rsid w:val="00BA59FD"/>
    <w:rsid w:val="00BA5BBB"/>
    <w:rsid w:val="00BA6961"/>
    <w:rsid w:val="00BA703D"/>
    <w:rsid w:val="00BB0E7B"/>
    <w:rsid w:val="00BB114D"/>
    <w:rsid w:val="00BB174B"/>
    <w:rsid w:val="00BB1F86"/>
    <w:rsid w:val="00BC04A9"/>
    <w:rsid w:val="00BC1038"/>
    <w:rsid w:val="00BC37FB"/>
    <w:rsid w:val="00BC4059"/>
    <w:rsid w:val="00BC4793"/>
    <w:rsid w:val="00BC5C58"/>
    <w:rsid w:val="00BC690F"/>
    <w:rsid w:val="00BC7773"/>
    <w:rsid w:val="00BD000C"/>
    <w:rsid w:val="00BD1016"/>
    <w:rsid w:val="00BD315C"/>
    <w:rsid w:val="00BD3538"/>
    <w:rsid w:val="00BD3627"/>
    <w:rsid w:val="00BD3670"/>
    <w:rsid w:val="00BD3A09"/>
    <w:rsid w:val="00BD3EA3"/>
    <w:rsid w:val="00BD6007"/>
    <w:rsid w:val="00BD74FF"/>
    <w:rsid w:val="00BE3602"/>
    <w:rsid w:val="00BE4833"/>
    <w:rsid w:val="00BE5233"/>
    <w:rsid w:val="00BE53EC"/>
    <w:rsid w:val="00BE57C3"/>
    <w:rsid w:val="00BE6C10"/>
    <w:rsid w:val="00BF20A8"/>
    <w:rsid w:val="00BF25DE"/>
    <w:rsid w:val="00BF288E"/>
    <w:rsid w:val="00BF2DCA"/>
    <w:rsid w:val="00BF37F0"/>
    <w:rsid w:val="00BF53E8"/>
    <w:rsid w:val="00BF5901"/>
    <w:rsid w:val="00BF5B9A"/>
    <w:rsid w:val="00BF6362"/>
    <w:rsid w:val="00BF6674"/>
    <w:rsid w:val="00BF6FE3"/>
    <w:rsid w:val="00C006FC"/>
    <w:rsid w:val="00C011F1"/>
    <w:rsid w:val="00C01474"/>
    <w:rsid w:val="00C020EB"/>
    <w:rsid w:val="00C029BD"/>
    <w:rsid w:val="00C02FE3"/>
    <w:rsid w:val="00C031D1"/>
    <w:rsid w:val="00C031EC"/>
    <w:rsid w:val="00C044A3"/>
    <w:rsid w:val="00C053AE"/>
    <w:rsid w:val="00C0612E"/>
    <w:rsid w:val="00C06B6B"/>
    <w:rsid w:val="00C06C90"/>
    <w:rsid w:val="00C1070D"/>
    <w:rsid w:val="00C113FF"/>
    <w:rsid w:val="00C11E01"/>
    <w:rsid w:val="00C12B9E"/>
    <w:rsid w:val="00C13065"/>
    <w:rsid w:val="00C1426D"/>
    <w:rsid w:val="00C144A6"/>
    <w:rsid w:val="00C176CE"/>
    <w:rsid w:val="00C20667"/>
    <w:rsid w:val="00C20D71"/>
    <w:rsid w:val="00C22679"/>
    <w:rsid w:val="00C23B60"/>
    <w:rsid w:val="00C24E86"/>
    <w:rsid w:val="00C2516B"/>
    <w:rsid w:val="00C25C6D"/>
    <w:rsid w:val="00C26DB2"/>
    <w:rsid w:val="00C27922"/>
    <w:rsid w:val="00C27CA7"/>
    <w:rsid w:val="00C27E9F"/>
    <w:rsid w:val="00C34425"/>
    <w:rsid w:val="00C358D9"/>
    <w:rsid w:val="00C36453"/>
    <w:rsid w:val="00C373D2"/>
    <w:rsid w:val="00C37451"/>
    <w:rsid w:val="00C40FEB"/>
    <w:rsid w:val="00C427C2"/>
    <w:rsid w:val="00C449F3"/>
    <w:rsid w:val="00C457D5"/>
    <w:rsid w:val="00C46D6E"/>
    <w:rsid w:val="00C46E17"/>
    <w:rsid w:val="00C47B82"/>
    <w:rsid w:val="00C50C6E"/>
    <w:rsid w:val="00C5283D"/>
    <w:rsid w:val="00C53160"/>
    <w:rsid w:val="00C5416E"/>
    <w:rsid w:val="00C547B1"/>
    <w:rsid w:val="00C56328"/>
    <w:rsid w:val="00C61F77"/>
    <w:rsid w:val="00C63414"/>
    <w:rsid w:val="00C646BF"/>
    <w:rsid w:val="00C666B2"/>
    <w:rsid w:val="00C6688D"/>
    <w:rsid w:val="00C67036"/>
    <w:rsid w:val="00C702D2"/>
    <w:rsid w:val="00C71255"/>
    <w:rsid w:val="00C71444"/>
    <w:rsid w:val="00C72741"/>
    <w:rsid w:val="00C729D5"/>
    <w:rsid w:val="00C731A5"/>
    <w:rsid w:val="00C7356F"/>
    <w:rsid w:val="00C73D22"/>
    <w:rsid w:val="00C75C95"/>
    <w:rsid w:val="00C75E07"/>
    <w:rsid w:val="00C76CB2"/>
    <w:rsid w:val="00C77380"/>
    <w:rsid w:val="00C80211"/>
    <w:rsid w:val="00C817E7"/>
    <w:rsid w:val="00C81C85"/>
    <w:rsid w:val="00C82FB7"/>
    <w:rsid w:val="00C833C5"/>
    <w:rsid w:val="00C839A8"/>
    <w:rsid w:val="00C85CC5"/>
    <w:rsid w:val="00C8607B"/>
    <w:rsid w:val="00C86CC6"/>
    <w:rsid w:val="00C87A81"/>
    <w:rsid w:val="00C87CF5"/>
    <w:rsid w:val="00C91EAB"/>
    <w:rsid w:val="00C923DA"/>
    <w:rsid w:val="00C92B2A"/>
    <w:rsid w:val="00C933B2"/>
    <w:rsid w:val="00C93FFB"/>
    <w:rsid w:val="00C9475D"/>
    <w:rsid w:val="00C95FF3"/>
    <w:rsid w:val="00C965AD"/>
    <w:rsid w:val="00C965E0"/>
    <w:rsid w:val="00C966A7"/>
    <w:rsid w:val="00C96907"/>
    <w:rsid w:val="00CA0BE4"/>
    <w:rsid w:val="00CA175F"/>
    <w:rsid w:val="00CA1A32"/>
    <w:rsid w:val="00CA2720"/>
    <w:rsid w:val="00CA3072"/>
    <w:rsid w:val="00CA45E0"/>
    <w:rsid w:val="00CA4C28"/>
    <w:rsid w:val="00CA54DD"/>
    <w:rsid w:val="00CA6EEE"/>
    <w:rsid w:val="00CA7C62"/>
    <w:rsid w:val="00CB0CCC"/>
    <w:rsid w:val="00CB25AB"/>
    <w:rsid w:val="00CB2A68"/>
    <w:rsid w:val="00CB333E"/>
    <w:rsid w:val="00CB4BFF"/>
    <w:rsid w:val="00CB4DAE"/>
    <w:rsid w:val="00CB6A10"/>
    <w:rsid w:val="00CB784B"/>
    <w:rsid w:val="00CC048C"/>
    <w:rsid w:val="00CC2D92"/>
    <w:rsid w:val="00CC2F77"/>
    <w:rsid w:val="00CC3933"/>
    <w:rsid w:val="00CC43B3"/>
    <w:rsid w:val="00CC4424"/>
    <w:rsid w:val="00CC4C1F"/>
    <w:rsid w:val="00CC54F2"/>
    <w:rsid w:val="00CC79EE"/>
    <w:rsid w:val="00CC7AD2"/>
    <w:rsid w:val="00CC7B76"/>
    <w:rsid w:val="00CD0294"/>
    <w:rsid w:val="00CD1414"/>
    <w:rsid w:val="00CD2A49"/>
    <w:rsid w:val="00CD3760"/>
    <w:rsid w:val="00CD4A70"/>
    <w:rsid w:val="00CD4E4B"/>
    <w:rsid w:val="00CD7A34"/>
    <w:rsid w:val="00CE1B8C"/>
    <w:rsid w:val="00CE2860"/>
    <w:rsid w:val="00CE2C61"/>
    <w:rsid w:val="00CE396B"/>
    <w:rsid w:val="00CE71E7"/>
    <w:rsid w:val="00CF0CA9"/>
    <w:rsid w:val="00CF1228"/>
    <w:rsid w:val="00CF488D"/>
    <w:rsid w:val="00CF5786"/>
    <w:rsid w:val="00CF7F20"/>
    <w:rsid w:val="00D00A55"/>
    <w:rsid w:val="00D01107"/>
    <w:rsid w:val="00D01C8A"/>
    <w:rsid w:val="00D04A82"/>
    <w:rsid w:val="00D04BED"/>
    <w:rsid w:val="00D051D4"/>
    <w:rsid w:val="00D057A0"/>
    <w:rsid w:val="00D06633"/>
    <w:rsid w:val="00D0767A"/>
    <w:rsid w:val="00D10840"/>
    <w:rsid w:val="00D10AEF"/>
    <w:rsid w:val="00D12620"/>
    <w:rsid w:val="00D13B96"/>
    <w:rsid w:val="00D14CFC"/>
    <w:rsid w:val="00D1644A"/>
    <w:rsid w:val="00D173C0"/>
    <w:rsid w:val="00D215C1"/>
    <w:rsid w:val="00D21F0D"/>
    <w:rsid w:val="00D22EDD"/>
    <w:rsid w:val="00D24812"/>
    <w:rsid w:val="00D253C6"/>
    <w:rsid w:val="00D26AE3"/>
    <w:rsid w:val="00D30621"/>
    <w:rsid w:val="00D3178A"/>
    <w:rsid w:val="00D337D8"/>
    <w:rsid w:val="00D34AE0"/>
    <w:rsid w:val="00D350A6"/>
    <w:rsid w:val="00D3679A"/>
    <w:rsid w:val="00D36EF5"/>
    <w:rsid w:val="00D378D0"/>
    <w:rsid w:val="00D4236C"/>
    <w:rsid w:val="00D42452"/>
    <w:rsid w:val="00D42C03"/>
    <w:rsid w:val="00D42DAE"/>
    <w:rsid w:val="00D45595"/>
    <w:rsid w:val="00D45E3B"/>
    <w:rsid w:val="00D501E2"/>
    <w:rsid w:val="00D518D6"/>
    <w:rsid w:val="00D52062"/>
    <w:rsid w:val="00D522CE"/>
    <w:rsid w:val="00D542A5"/>
    <w:rsid w:val="00D615C2"/>
    <w:rsid w:val="00D61F21"/>
    <w:rsid w:val="00D65252"/>
    <w:rsid w:val="00D65705"/>
    <w:rsid w:val="00D6575D"/>
    <w:rsid w:val="00D66F6F"/>
    <w:rsid w:val="00D674AB"/>
    <w:rsid w:val="00D67723"/>
    <w:rsid w:val="00D67D6D"/>
    <w:rsid w:val="00D70A54"/>
    <w:rsid w:val="00D71509"/>
    <w:rsid w:val="00D7231F"/>
    <w:rsid w:val="00D73606"/>
    <w:rsid w:val="00D7383A"/>
    <w:rsid w:val="00D743AD"/>
    <w:rsid w:val="00D74627"/>
    <w:rsid w:val="00D74956"/>
    <w:rsid w:val="00D750A4"/>
    <w:rsid w:val="00D75287"/>
    <w:rsid w:val="00D757A1"/>
    <w:rsid w:val="00D7752F"/>
    <w:rsid w:val="00D77A8C"/>
    <w:rsid w:val="00D77B30"/>
    <w:rsid w:val="00D77DC8"/>
    <w:rsid w:val="00D8192B"/>
    <w:rsid w:val="00D8309F"/>
    <w:rsid w:val="00D84A5B"/>
    <w:rsid w:val="00D8525E"/>
    <w:rsid w:val="00D8659B"/>
    <w:rsid w:val="00D8674B"/>
    <w:rsid w:val="00D86807"/>
    <w:rsid w:val="00D876FC"/>
    <w:rsid w:val="00D9048F"/>
    <w:rsid w:val="00D91E35"/>
    <w:rsid w:val="00D9335D"/>
    <w:rsid w:val="00D948A5"/>
    <w:rsid w:val="00D966B1"/>
    <w:rsid w:val="00D96BAD"/>
    <w:rsid w:val="00D96F9F"/>
    <w:rsid w:val="00D97180"/>
    <w:rsid w:val="00D97B6B"/>
    <w:rsid w:val="00DA1143"/>
    <w:rsid w:val="00DA4D3F"/>
    <w:rsid w:val="00DA6340"/>
    <w:rsid w:val="00DA69DE"/>
    <w:rsid w:val="00DA7320"/>
    <w:rsid w:val="00DA7BF9"/>
    <w:rsid w:val="00DB077B"/>
    <w:rsid w:val="00DB0EDF"/>
    <w:rsid w:val="00DB1267"/>
    <w:rsid w:val="00DB3779"/>
    <w:rsid w:val="00DB3D98"/>
    <w:rsid w:val="00DB3E3A"/>
    <w:rsid w:val="00DB7AEB"/>
    <w:rsid w:val="00DC0FED"/>
    <w:rsid w:val="00DC1B93"/>
    <w:rsid w:val="00DC1E9C"/>
    <w:rsid w:val="00DC2DA6"/>
    <w:rsid w:val="00DC4A5F"/>
    <w:rsid w:val="00DC5B09"/>
    <w:rsid w:val="00DC72F4"/>
    <w:rsid w:val="00DD0538"/>
    <w:rsid w:val="00DD0559"/>
    <w:rsid w:val="00DD0913"/>
    <w:rsid w:val="00DD2998"/>
    <w:rsid w:val="00DD3A98"/>
    <w:rsid w:val="00DD40D1"/>
    <w:rsid w:val="00DD43C3"/>
    <w:rsid w:val="00DD476F"/>
    <w:rsid w:val="00DD6561"/>
    <w:rsid w:val="00DD6605"/>
    <w:rsid w:val="00DD66B3"/>
    <w:rsid w:val="00DD73DC"/>
    <w:rsid w:val="00DD73ED"/>
    <w:rsid w:val="00DE0266"/>
    <w:rsid w:val="00DE40B6"/>
    <w:rsid w:val="00DE428A"/>
    <w:rsid w:val="00DE4FFD"/>
    <w:rsid w:val="00DE5973"/>
    <w:rsid w:val="00DE617C"/>
    <w:rsid w:val="00DE618D"/>
    <w:rsid w:val="00DE655D"/>
    <w:rsid w:val="00DE7B74"/>
    <w:rsid w:val="00DF0367"/>
    <w:rsid w:val="00DF04D9"/>
    <w:rsid w:val="00DF0A35"/>
    <w:rsid w:val="00DF0E32"/>
    <w:rsid w:val="00DF264E"/>
    <w:rsid w:val="00DF369F"/>
    <w:rsid w:val="00DF3969"/>
    <w:rsid w:val="00DF3F14"/>
    <w:rsid w:val="00DF4B3E"/>
    <w:rsid w:val="00DF552F"/>
    <w:rsid w:val="00E00F30"/>
    <w:rsid w:val="00E01787"/>
    <w:rsid w:val="00E01F30"/>
    <w:rsid w:val="00E020EF"/>
    <w:rsid w:val="00E02591"/>
    <w:rsid w:val="00E05E8D"/>
    <w:rsid w:val="00E06635"/>
    <w:rsid w:val="00E15610"/>
    <w:rsid w:val="00E156DC"/>
    <w:rsid w:val="00E15965"/>
    <w:rsid w:val="00E17591"/>
    <w:rsid w:val="00E176FF"/>
    <w:rsid w:val="00E2089F"/>
    <w:rsid w:val="00E230DD"/>
    <w:rsid w:val="00E2355E"/>
    <w:rsid w:val="00E310AF"/>
    <w:rsid w:val="00E31D6D"/>
    <w:rsid w:val="00E31DCE"/>
    <w:rsid w:val="00E33309"/>
    <w:rsid w:val="00E34638"/>
    <w:rsid w:val="00E354DB"/>
    <w:rsid w:val="00E35D9F"/>
    <w:rsid w:val="00E36362"/>
    <w:rsid w:val="00E41ED6"/>
    <w:rsid w:val="00E42C57"/>
    <w:rsid w:val="00E43D2D"/>
    <w:rsid w:val="00E45057"/>
    <w:rsid w:val="00E457FF"/>
    <w:rsid w:val="00E45F27"/>
    <w:rsid w:val="00E51B03"/>
    <w:rsid w:val="00E52946"/>
    <w:rsid w:val="00E54590"/>
    <w:rsid w:val="00E545BF"/>
    <w:rsid w:val="00E545CB"/>
    <w:rsid w:val="00E5508D"/>
    <w:rsid w:val="00E551DE"/>
    <w:rsid w:val="00E55CF4"/>
    <w:rsid w:val="00E56A20"/>
    <w:rsid w:val="00E56ED9"/>
    <w:rsid w:val="00E608BB"/>
    <w:rsid w:val="00E6238C"/>
    <w:rsid w:val="00E625A2"/>
    <w:rsid w:val="00E6314B"/>
    <w:rsid w:val="00E6443B"/>
    <w:rsid w:val="00E64C23"/>
    <w:rsid w:val="00E66728"/>
    <w:rsid w:val="00E70CD8"/>
    <w:rsid w:val="00E72756"/>
    <w:rsid w:val="00E72775"/>
    <w:rsid w:val="00E727DD"/>
    <w:rsid w:val="00E729BB"/>
    <w:rsid w:val="00E755A7"/>
    <w:rsid w:val="00E755F3"/>
    <w:rsid w:val="00E77B21"/>
    <w:rsid w:val="00E77C9F"/>
    <w:rsid w:val="00E810ED"/>
    <w:rsid w:val="00E818F0"/>
    <w:rsid w:val="00E81C5B"/>
    <w:rsid w:val="00E83697"/>
    <w:rsid w:val="00E84B4D"/>
    <w:rsid w:val="00E85648"/>
    <w:rsid w:val="00E862C5"/>
    <w:rsid w:val="00E86F2B"/>
    <w:rsid w:val="00E87D43"/>
    <w:rsid w:val="00E95A7F"/>
    <w:rsid w:val="00E96729"/>
    <w:rsid w:val="00E97543"/>
    <w:rsid w:val="00EA0B66"/>
    <w:rsid w:val="00EA0E12"/>
    <w:rsid w:val="00EA18C2"/>
    <w:rsid w:val="00EA1A63"/>
    <w:rsid w:val="00EA1B29"/>
    <w:rsid w:val="00EA1D79"/>
    <w:rsid w:val="00EA31DC"/>
    <w:rsid w:val="00EA5876"/>
    <w:rsid w:val="00EA735B"/>
    <w:rsid w:val="00EB05EB"/>
    <w:rsid w:val="00EB08B2"/>
    <w:rsid w:val="00EB4391"/>
    <w:rsid w:val="00EB4592"/>
    <w:rsid w:val="00EB4A00"/>
    <w:rsid w:val="00EB4E45"/>
    <w:rsid w:val="00EB53E8"/>
    <w:rsid w:val="00EB6038"/>
    <w:rsid w:val="00EB6F37"/>
    <w:rsid w:val="00EB7240"/>
    <w:rsid w:val="00EB7703"/>
    <w:rsid w:val="00EB7829"/>
    <w:rsid w:val="00EC076A"/>
    <w:rsid w:val="00EC1E0C"/>
    <w:rsid w:val="00EC46AF"/>
    <w:rsid w:val="00EC527C"/>
    <w:rsid w:val="00EC5702"/>
    <w:rsid w:val="00EC5E0C"/>
    <w:rsid w:val="00EC5E74"/>
    <w:rsid w:val="00ED0056"/>
    <w:rsid w:val="00ED0284"/>
    <w:rsid w:val="00ED06A0"/>
    <w:rsid w:val="00ED21A0"/>
    <w:rsid w:val="00ED21B7"/>
    <w:rsid w:val="00ED2D99"/>
    <w:rsid w:val="00ED305E"/>
    <w:rsid w:val="00ED401E"/>
    <w:rsid w:val="00ED4B24"/>
    <w:rsid w:val="00ED4EEF"/>
    <w:rsid w:val="00EE0040"/>
    <w:rsid w:val="00EE17BD"/>
    <w:rsid w:val="00EE191C"/>
    <w:rsid w:val="00EE3736"/>
    <w:rsid w:val="00EE4DB5"/>
    <w:rsid w:val="00EE5EAE"/>
    <w:rsid w:val="00EE7880"/>
    <w:rsid w:val="00EF2A03"/>
    <w:rsid w:val="00EF3536"/>
    <w:rsid w:val="00EF5015"/>
    <w:rsid w:val="00EF5720"/>
    <w:rsid w:val="00EF5EFC"/>
    <w:rsid w:val="00EF721A"/>
    <w:rsid w:val="00EF76DF"/>
    <w:rsid w:val="00F02130"/>
    <w:rsid w:val="00F02C7C"/>
    <w:rsid w:val="00F03473"/>
    <w:rsid w:val="00F03D40"/>
    <w:rsid w:val="00F0435F"/>
    <w:rsid w:val="00F04B92"/>
    <w:rsid w:val="00F05FCE"/>
    <w:rsid w:val="00F12AA7"/>
    <w:rsid w:val="00F12E3D"/>
    <w:rsid w:val="00F1337B"/>
    <w:rsid w:val="00F1365A"/>
    <w:rsid w:val="00F16AD6"/>
    <w:rsid w:val="00F21329"/>
    <w:rsid w:val="00F21CB4"/>
    <w:rsid w:val="00F21D84"/>
    <w:rsid w:val="00F231D0"/>
    <w:rsid w:val="00F233C1"/>
    <w:rsid w:val="00F2362D"/>
    <w:rsid w:val="00F24AA1"/>
    <w:rsid w:val="00F25C89"/>
    <w:rsid w:val="00F2691B"/>
    <w:rsid w:val="00F27608"/>
    <w:rsid w:val="00F276CA"/>
    <w:rsid w:val="00F27DB8"/>
    <w:rsid w:val="00F31A12"/>
    <w:rsid w:val="00F31AAC"/>
    <w:rsid w:val="00F31AC6"/>
    <w:rsid w:val="00F3246D"/>
    <w:rsid w:val="00F344BA"/>
    <w:rsid w:val="00F347D1"/>
    <w:rsid w:val="00F36CD2"/>
    <w:rsid w:val="00F40592"/>
    <w:rsid w:val="00F44B0C"/>
    <w:rsid w:val="00F44E52"/>
    <w:rsid w:val="00F468A2"/>
    <w:rsid w:val="00F4691D"/>
    <w:rsid w:val="00F51B74"/>
    <w:rsid w:val="00F523B0"/>
    <w:rsid w:val="00F5281F"/>
    <w:rsid w:val="00F52913"/>
    <w:rsid w:val="00F53030"/>
    <w:rsid w:val="00F533E5"/>
    <w:rsid w:val="00F557AE"/>
    <w:rsid w:val="00F55A68"/>
    <w:rsid w:val="00F55B6E"/>
    <w:rsid w:val="00F563C8"/>
    <w:rsid w:val="00F57A18"/>
    <w:rsid w:val="00F57A89"/>
    <w:rsid w:val="00F57D88"/>
    <w:rsid w:val="00F61554"/>
    <w:rsid w:val="00F61710"/>
    <w:rsid w:val="00F61C6B"/>
    <w:rsid w:val="00F6248F"/>
    <w:rsid w:val="00F63EC6"/>
    <w:rsid w:val="00F66005"/>
    <w:rsid w:val="00F71124"/>
    <w:rsid w:val="00F71314"/>
    <w:rsid w:val="00F713E9"/>
    <w:rsid w:val="00F72C1F"/>
    <w:rsid w:val="00F72D0E"/>
    <w:rsid w:val="00F74D8B"/>
    <w:rsid w:val="00F822BB"/>
    <w:rsid w:val="00F84A6A"/>
    <w:rsid w:val="00F84B09"/>
    <w:rsid w:val="00F85900"/>
    <w:rsid w:val="00F8634E"/>
    <w:rsid w:val="00F870B2"/>
    <w:rsid w:val="00F8754B"/>
    <w:rsid w:val="00F878B7"/>
    <w:rsid w:val="00F87DD2"/>
    <w:rsid w:val="00F91CB5"/>
    <w:rsid w:val="00F92635"/>
    <w:rsid w:val="00F92DD4"/>
    <w:rsid w:val="00F92DF7"/>
    <w:rsid w:val="00F932B3"/>
    <w:rsid w:val="00F94819"/>
    <w:rsid w:val="00F94821"/>
    <w:rsid w:val="00F953A8"/>
    <w:rsid w:val="00F95ED7"/>
    <w:rsid w:val="00F9671F"/>
    <w:rsid w:val="00F972CD"/>
    <w:rsid w:val="00F974A9"/>
    <w:rsid w:val="00F977E9"/>
    <w:rsid w:val="00F97EA2"/>
    <w:rsid w:val="00FA080F"/>
    <w:rsid w:val="00FA0A83"/>
    <w:rsid w:val="00FA0B6D"/>
    <w:rsid w:val="00FA0BD8"/>
    <w:rsid w:val="00FA3D06"/>
    <w:rsid w:val="00FA5D37"/>
    <w:rsid w:val="00FA764A"/>
    <w:rsid w:val="00FB011B"/>
    <w:rsid w:val="00FB0765"/>
    <w:rsid w:val="00FB1124"/>
    <w:rsid w:val="00FB2B3F"/>
    <w:rsid w:val="00FB319E"/>
    <w:rsid w:val="00FB37D3"/>
    <w:rsid w:val="00FB589A"/>
    <w:rsid w:val="00FB60C3"/>
    <w:rsid w:val="00FB613C"/>
    <w:rsid w:val="00FB69B3"/>
    <w:rsid w:val="00FC02DA"/>
    <w:rsid w:val="00FC18BB"/>
    <w:rsid w:val="00FC219F"/>
    <w:rsid w:val="00FC2282"/>
    <w:rsid w:val="00FC3660"/>
    <w:rsid w:val="00FC59EA"/>
    <w:rsid w:val="00FC601B"/>
    <w:rsid w:val="00FC6D7C"/>
    <w:rsid w:val="00FC703B"/>
    <w:rsid w:val="00FC7757"/>
    <w:rsid w:val="00FD0CDE"/>
    <w:rsid w:val="00FD2907"/>
    <w:rsid w:val="00FD3914"/>
    <w:rsid w:val="00FD49E5"/>
    <w:rsid w:val="00FD651F"/>
    <w:rsid w:val="00FD657A"/>
    <w:rsid w:val="00FD6DD1"/>
    <w:rsid w:val="00FE03FC"/>
    <w:rsid w:val="00FE41DE"/>
    <w:rsid w:val="00FE4E0E"/>
    <w:rsid w:val="00FE5218"/>
    <w:rsid w:val="00FE740E"/>
    <w:rsid w:val="00FF1310"/>
    <w:rsid w:val="00FF1695"/>
    <w:rsid w:val="00FF1A24"/>
    <w:rsid w:val="00FF23AA"/>
    <w:rsid w:val="00FF3CAD"/>
    <w:rsid w:val="00FF520A"/>
    <w:rsid w:val="00FF5294"/>
    <w:rsid w:val="00FF5A64"/>
    <w:rsid w:val="00FF6236"/>
    <w:rsid w:val="00FF6577"/>
    <w:rsid w:val="00FF6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/>
    <o:shapelayout v:ext="edit">
      <o:idmap v:ext="edit" data="1"/>
    </o:shapelayout>
  </w:shapeDefaults>
  <w:decimalSymbol w:val="."/>
  <w:listSeparator w:val=","/>
  <w14:docId w14:val="226BA7B7"/>
  <w15:docId w15:val="{576DC339-06AB-434C-9573-6F77AD0B5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HAnsi" w:hAnsi="Calibri" w:cs="B Nazanin"/>
        <w:color w:val="000000"/>
        <w:sz w:val="28"/>
        <w:szCs w:val="28"/>
        <w:lang w:val="en-US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4ED2"/>
    <w:pPr>
      <w:bidi/>
    </w:pPr>
  </w:style>
  <w:style w:type="paragraph" w:styleId="Heading1">
    <w:name w:val="heading 1"/>
    <w:basedOn w:val="Normal"/>
    <w:next w:val="Normal"/>
    <w:link w:val="Heading1Char"/>
    <w:autoRedefine/>
    <w:uiPriority w:val="1"/>
    <w:qFormat/>
    <w:rsid w:val="00546936"/>
    <w:pPr>
      <w:keepNext/>
      <w:keepLines/>
      <w:numPr>
        <w:numId w:val="9"/>
      </w:numPr>
      <w:spacing w:before="360"/>
      <w:ind w:left="121" w:firstLine="3"/>
      <w:jc w:val="left"/>
      <w:outlineLvl w:val="0"/>
    </w:pPr>
    <w:rPr>
      <w:rFonts w:eastAsiaTheme="majorEastAsia"/>
      <w:b/>
      <w:bCs/>
      <w:sz w:val="34"/>
      <w:szCs w:val="34"/>
      <w:lang w:bidi="fa-IR"/>
    </w:rPr>
  </w:style>
  <w:style w:type="paragraph" w:styleId="Heading2">
    <w:name w:val="heading 2"/>
    <w:basedOn w:val="Heading1"/>
    <w:next w:val="Normal"/>
    <w:link w:val="Heading2Char"/>
    <w:autoRedefine/>
    <w:uiPriority w:val="1"/>
    <w:qFormat/>
    <w:rsid w:val="00B658F5"/>
    <w:pPr>
      <w:numPr>
        <w:ilvl w:val="1"/>
      </w:numPr>
      <w:ind w:left="373" w:firstLine="6"/>
      <w:outlineLvl w:val="1"/>
    </w:pPr>
    <w:rPr>
      <w:sz w:val="32"/>
      <w:szCs w:val="32"/>
    </w:rPr>
  </w:style>
  <w:style w:type="paragraph" w:styleId="Heading3">
    <w:name w:val="heading 3"/>
    <w:basedOn w:val="Heading2"/>
    <w:next w:val="Normal"/>
    <w:link w:val="Heading3Char"/>
    <w:autoRedefine/>
    <w:uiPriority w:val="1"/>
    <w:qFormat/>
    <w:rsid w:val="00B658F5"/>
    <w:pPr>
      <w:numPr>
        <w:ilvl w:val="2"/>
      </w:numPr>
      <w:ind w:left="597" w:firstLine="0"/>
      <w:outlineLvl w:val="2"/>
    </w:pPr>
    <w:rPr>
      <w:sz w:val="30"/>
      <w:szCs w:val="30"/>
    </w:rPr>
  </w:style>
  <w:style w:type="paragraph" w:styleId="Heading4">
    <w:name w:val="heading 4"/>
    <w:basedOn w:val="Heading3"/>
    <w:next w:val="Normal"/>
    <w:link w:val="Heading4Char"/>
    <w:autoRedefine/>
    <w:uiPriority w:val="1"/>
    <w:qFormat/>
    <w:rsid w:val="00B658F5"/>
    <w:pPr>
      <w:numPr>
        <w:ilvl w:val="3"/>
      </w:numPr>
      <w:ind w:left="793" w:firstLine="0"/>
      <w:outlineLvl w:val="3"/>
    </w:pPr>
    <w:rPr>
      <w:sz w:val="28"/>
      <w:szCs w:val="28"/>
    </w:rPr>
  </w:style>
  <w:style w:type="paragraph" w:styleId="Heading5">
    <w:name w:val="heading 5"/>
    <w:basedOn w:val="Heading4"/>
    <w:next w:val="Normal"/>
    <w:link w:val="Heading5Char"/>
    <w:autoRedefine/>
    <w:uiPriority w:val="1"/>
    <w:qFormat/>
    <w:rsid w:val="00B658F5"/>
    <w:pPr>
      <w:numPr>
        <w:ilvl w:val="4"/>
      </w:numPr>
      <w:outlineLvl w:val="4"/>
    </w:pPr>
    <w:rPr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rsid w:val="00AE7A9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5677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7A9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5677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7A9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7A9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427C2"/>
    <w:rPr>
      <w:color w:val="808080"/>
    </w:rPr>
  </w:style>
  <w:style w:type="table" w:styleId="TableGrid">
    <w:name w:val="Table Grid"/>
    <w:basedOn w:val="TableNormal"/>
    <w:uiPriority w:val="39"/>
    <w:rsid w:val="004744F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21">
    <w:name w:val="Plain Table 21"/>
    <w:basedOn w:val="TableNormal"/>
    <w:uiPriority w:val="42"/>
    <w:rsid w:val="004744F8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er">
    <w:name w:val="footer"/>
    <w:basedOn w:val="Normal"/>
    <w:link w:val="FooterChar"/>
    <w:uiPriority w:val="99"/>
    <w:unhideWhenUsed/>
    <w:rsid w:val="00C029B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029BD"/>
    <w:rPr>
      <w:sz w:val="28"/>
      <w:szCs w:val="28"/>
    </w:rPr>
  </w:style>
  <w:style w:type="paragraph" w:styleId="TOC1">
    <w:name w:val="toc 1"/>
    <w:basedOn w:val="Normal"/>
    <w:next w:val="Normal"/>
    <w:uiPriority w:val="39"/>
    <w:rsid w:val="001049C9"/>
    <w:pPr>
      <w:spacing w:before="120" w:after="0"/>
      <w:ind w:left="284" w:hanging="284"/>
      <w:jc w:val="left"/>
    </w:pPr>
    <w:rPr>
      <w:b/>
      <w:bCs/>
      <w:caps/>
    </w:rPr>
  </w:style>
  <w:style w:type="paragraph" w:styleId="TOC2">
    <w:name w:val="toc 2"/>
    <w:basedOn w:val="Normal"/>
    <w:next w:val="Normal"/>
    <w:uiPriority w:val="39"/>
    <w:rsid w:val="006D0891"/>
    <w:pPr>
      <w:spacing w:after="0"/>
      <w:ind w:left="708" w:hanging="510"/>
      <w:jc w:val="left"/>
    </w:pPr>
    <w:rPr>
      <w:rFonts w:ascii="Times New Roman" w:hAnsi="Times New Roman"/>
      <w:smallCaps/>
    </w:rPr>
  </w:style>
  <w:style w:type="paragraph" w:styleId="TOC3">
    <w:name w:val="toc 3"/>
    <w:basedOn w:val="Normal"/>
    <w:next w:val="Normal"/>
    <w:uiPriority w:val="39"/>
    <w:rsid w:val="006D0891"/>
    <w:pPr>
      <w:spacing w:after="0"/>
      <w:ind w:left="1140" w:hanging="737"/>
      <w:jc w:val="left"/>
    </w:pPr>
    <w:rPr>
      <w:rFonts w:ascii="Times New Roman" w:hAnsi="Times New Roman"/>
    </w:rPr>
  </w:style>
  <w:style w:type="paragraph" w:styleId="TOC4">
    <w:name w:val="toc 4"/>
    <w:basedOn w:val="Normal"/>
    <w:next w:val="Normal"/>
    <w:uiPriority w:val="39"/>
    <w:rsid w:val="006D0891"/>
    <w:pPr>
      <w:spacing w:after="0"/>
      <w:ind w:left="1565" w:hanging="964"/>
      <w:jc w:val="left"/>
    </w:pPr>
    <w:rPr>
      <w:rFonts w:ascii="Times New Roman" w:hAnsi="Times New Roman"/>
    </w:rPr>
  </w:style>
  <w:style w:type="paragraph" w:styleId="TOC5">
    <w:name w:val="toc 5"/>
    <w:basedOn w:val="Normal"/>
    <w:next w:val="Normal"/>
    <w:uiPriority w:val="39"/>
    <w:rsid w:val="00626578"/>
    <w:pPr>
      <w:spacing w:after="0"/>
      <w:ind w:left="851"/>
      <w:jc w:val="left"/>
    </w:pPr>
    <w:rPr>
      <w:rFonts w:ascii="Times New Roman" w:hAnsi="Times New Roman"/>
    </w:rPr>
  </w:style>
  <w:style w:type="paragraph" w:styleId="TOC6">
    <w:name w:val="toc 6"/>
    <w:basedOn w:val="Normal"/>
    <w:next w:val="Normal"/>
    <w:autoRedefine/>
    <w:uiPriority w:val="39"/>
    <w:semiHidden/>
    <w:rsid w:val="009B0A0E"/>
    <w:pPr>
      <w:spacing w:after="0"/>
      <w:ind w:left="1000"/>
      <w:jc w:val="left"/>
    </w:pPr>
    <w:rPr>
      <w:rFonts w:asciiTheme="minorHAnsi" w:hAnsiTheme="minorHAnsi" w:cstheme="minorHAns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semiHidden/>
    <w:rsid w:val="009B0A0E"/>
    <w:pPr>
      <w:spacing w:after="0"/>
      <w:ind w:left="1200"/>
      <w:jc w:val="left"/>
    </w:pPr>
    <w:rPr>
      <w:rFonts w:asciiTheme="minorHAnsi" w:hAnsiTheme="minorHAnsi"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semiHidden/>
    <w:rsid w:val="009B0A0E"/>
    <w:pPr>
      <w:spacing w:after="0"/>
      <w:ind w:left="1400"/>
      <w:jc w:val="left"/>
    </w:pPr>
    <w:rPr>
      <w:rFonts w:asciiTheme="minorHAnsi" w:hAnsiTheme="minorHAnsi"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semiHidden/>
    <w:rsid w:val="009B0A0E"/>
    <w:pPr>
      <w:spacing w:after="0"/>
      <w:ind w:left="1600"/>
      <w:jc w:val="left"/>
    </w:pPr>
    <w:rPr>
      <w:rFonts w:asciiTheme="minorHAnsi" w:hAnsiTheme="minorHAnsi" w:cstheme="minorHAnsi"/>
      <w:sz w:val="18"/>
      <w:szCs w:val="21"/>
    </w:rPr>
  </w:style>
  <w:style w:type="paragraph" w:styleId="ListParagraph">
    <w:name w:val="List Paragraph"/>
    <w:basedOn w:val="Normal"/>
    <w:uiPriority w:val="34"/>
    <w:semiHidden/>
    <w:rsid w:val="00A2588B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rsid w:val="008A2615"/>
    <w:pPr>
      <w:jc w:val="left"/>
    </w:pPr>
    <w:rPr>
      <w:smallCaps/>
    </w:rPr>
  </w:style>
  <w:style w:type="character" w:styleId="Hyperlink">
    <w:name w:val="Hyperlink"/>
    <w:basedOn w:val="DefaultParagraphFont"/>
    <w:uiPriority w:val="99"/>
    <w:rsid w:val="00077EA4"/>
    <w:rPr>
      <w:rFonts w:ascii="Calibri" w:hAnsi="Calibri" w:cs="B Nazanin"/>
      <w:b w:val="0"/>
      <w:bCs w:val="0"/>
      <w:i w:val="0"/>
      <w:iCs w:val="0"/>
      <w:noProof/>
      <w:color w:val="034EA2"/>
      <w:sz w:val="28"/>
      <w:szCs w:val="28"/>
      <w:u w:val="single"/>
    </w:rPr>
  </w:style>
  <w:style w:type="character" w:customStyle="1" w:styleId="Heading1Char">
    <w:name w:val="Heading 1 Char"/>
    <w:basedOn w:val="DefaultParagraphFont"/>
    <w:link w:val="Heading1"/>
    <w:uiPriority w:val="1"/>
    <w:rsid w:val="00546936"/>
    <w:rPr>
      <w:rFonts w:eastAsiaTheme="majorEastAsia"/>
      <w:b/>
      <w:bCs/>
      <w:sz w:val="34"/>
      <w:szCs w:val="34"/>
      <w:lang w:bidi="fa-IR"/>
    </w:rPr>
  </w:style>
  <w:style w:type="character" w:customStyle="1" w:styleId="Heading2Char">
    <w:name w:val="Heading 2 Char"/>
    <w:basedOn w:val="DefaultParagraphFont"/>
    <w:link w:val="Heading2"/>
    <w:uiPriority w:val="1"/>
    <w:rsid w:val="00B658F5"/>
    <w:rPr>
      <w:rFonts w:eastAsiaTheme="majorEastAsia"/>
      <w:b/>
      <w:bCs/>
      <w:sz w:val="32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1"/>
    <w:rsid w:val="00B658F5"/>
    <w:rPr>
      <w:rFonts w:eastAsiaTheme="majorEastAsia"/>
      <w:b/>
      <w:bCs/>
      <w:sz w:val="30"/>
      <w:szCs w:val="30"/>
      <w:lang w:bidi="fa-IR"/>
    </w:rPr>
  </w:style>
  <w:style w:type="character" w:customStyle="1" w:styleId="Heading4Char">
    <w:name w:val="Heading 4 Char"/>
    <w:basedOn w:val="DefaultParagraphFont"/>
    <w:link w:val="Heading4"/>
    <w:uiPriority w:val="1"/>
    <w:rsid w:val="00B658F5"/>
    <w:rPr>
      <w:rFonts w:eastAsiaTheme="majorEastAsia"/>
      <w:b/>
      <w:bCs/>
      <w:lang w:bidi="fa-IR"/>
    </w:rPr>
  </w:style>
  <w:style w:type="character" w:customStyle="1" w:styleId="Heading5Char">
    <w:name w:val="Heading 5 Char"/>
    <w:basedOn w:val="DefaultParagraphFont"/>
    <w:link w:val="Heading5"/>
    <w:uiPriority w:val="1"/>
    <w:rsid w:val="00B658F5"/>
    <w:rPr>
      <w:rFonts w:eastAsiaTheme="majorEastAsia"/>
      <w:b/>
      <w:bCs/>
      <w:color w:val="000000" w:themeColor="text1"/>
      <w:lang w:bidi="fa-IR"/>
    </w:rPr>
  </w:style>
  <w:style w:type="table" w:customStyle="1" w:styleId="GridTable4-Accent11">
    <w:name w:val="Grid Table 4 - Accent 11"/>
    <w:basedOn w:val="TableNormal"/>
    <w:uiPriority w:val="49"/>
    <w:locked/>
    <w:rsid w:val="00191E77"/>
    <w:pPr>
      <w:spacing w:after="0"/>
      <w:jc w:val="left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5CD2FF" w:themeColor="accent1" w:themeTint="99"/>
        <w:left w:val="single" w:sz="4" w:space="0" w:color="5CD2FF" w:themeColor="accent1" w:themeTint="99"/>
        <w:bottom w:val="single" w:sz="4" w:space="0" w:color="5CD2FF" w:themeColor="accent1" w:themeTint="99"/>
        <w:right w:val="single" w:sz="4" w:space="0" w:color="5CD2FF" w:themeColor="accent1" w:themeTint="99"/>
        <w:insideH w:val="single" w:sz="4" w:space="0" w:color="5CD2FF" w:themeColor="accent1" w:themeTint="99"/>
        <w:insideV w:val="single" w:sz="4" w:space="0" w:color="5CD2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EEF" w:themeColor="accent1"/>
          <w:left w:val="single" w:sz="4" w:space="0" w:color="00AEEF" w:themeColor="accent1"/>
          <w:bottom w:val="single" w:sz="4" w:space="0" w:color="00AEEF" w:themeColor="accent1"/>
          <w:right w:val="single" w:sz="4" w:space="0" w:color="00AEEF" w:themeColor="accent1"/>
          <w:insideH w:val="nil"/>
          <w:insideV w:val="nil"/>
        </w:tcBorders>
        <w:shd w:val="clear" w:color="auto" w:fill="00AEEF" w:themeFill="accent1"/>
      </w:tcPr>
    </w:tblStylePr>
    <w:tblStylePr w:type="lastRow">
      <w:rPr>
        <w:b/>
        <w:bCs/>
      </w:rPr>
      <w:tblPr/>
      <w:tcPr>
        <w:tcBorders>
          <w:top w:val="double" w:sz="4" w:space="0" w:color="00AEE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</w:style>
  <w:style w:type="table" w:customStyle="1" w:styleId="GridTable4-Accent51">
    <w:name w:val="Grid Table 4 - Accent 51"/>
    <w:basedOn w:val="TableNormal"/>
    <w:uiPriority w:val="49"/>
    <w:locked/>
    <w:rsid w:val="00191E77"/>
    <w:pPr>
      <w:spacing w:after="0"/>
      <w:jc w:val="left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7F7474" w:themeColor="accent5" w:themeTint="99"/>
        <w:left w:val="single" w:sz="4" w:space="0" w:color="7F7474" w:themeColor="accent5" w:themeTint="99"/>
        <w:bottom w:val="single" w:sz="4" w:space="0" w:color="7F7474" w:themeColor="accent5" w:themeTint="99"/>
        <w:right w:val="single" w:sz="4" w:space="0" w:color="7F7474" w:themeColor="accent5" w:themeTint="99"/>
        <w:insideH w:val="single" w:sz="4" w:space="0" w:color="7F7474" w:themeColor="accent5" w:themeTint="99"/>
        <w:insideV w:val="single" w:sz="4" w:space="0" w:color="7F747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21F1F" w:themeColor="accent5"/>
          <w:left w:val="single" w:sz="4" w:space="0" w:color="221F1F" w:themeColor="accent5"/>
          <w:bottom w:val="single" w:sz="4" w:space="0" w:color="221F1F" w:themeColor="accent5"/>
          <w:right w:val="single" w:sz="4" w:space="0" w:color="221F1F" w:themeColor="accent5"/>
          <w:insideH w:val="nil"/>
          <w:insideV w:val="nil"/>
        </w:tcBorders>
        <w:shd w:val="clear" w:color="auto" w:fill="221F1F" w:themeFill="accent5"/>
      </w:tcPr>
    </w:tblStylePr>
    <w:tblStylePr w:type="lastRow">
      <w:rPr>
        <w:b/>
        <w:bCs/>
      </w:rPr>
      <w:tblPr/>
      <w:tcPr>
        <w:tcBorders>
          <w:top w:val="double" w:sz="4" w:space="0" w:color="221F1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0D0" w:themeFill="accent5" w:themeFillTint="33"/>
      </w:tcPr>
    </w:tblStylePr>
    <w:tblStylePr w:type="band1Horz">
      <w:tblPr/>
      <w:tcPr>
        <w:shd w:val="clear" w:color="auto" w:fill="D4D0D0" w:themeFill="accent5" w:themeFillTint="33"/>
      </w:tcPr>
    </w:tblStylePr>
  </w:style>
  <w:style w:type="paragraph" w:customStyle="1" w:styleId="TableCaption">
    <w:name w:val="Table Caption"/>
    <w:basedOn w:val="FigCaption"/>
    <w:next w:val="Normal"/>
    <w:link w:val="TableCaptionChar"/>
    <w:uiPriority w:val="4"/>
    <w:qFormat/>
    <w:rsid w:val="00702CAB"/>
    <w:pPr>
      <w:numPr>
        <w:ilvl w:val="7"/>
      </w:numPr>
      <w:ind w:left="331"/>
    </w:pPr>
  </w:style>
  <w:style w:type="paragraph" w:customStyle="1" w:styleId="FigCaption">
    <w:name w:val="Fig. Caption"/>
    <w:basedOn w:val="Normal"/>
    <w:next w:val="Normal"/>
    <w:link w:val="FigCaptionChar"/>
    <w:uiPriority w:val="4"/>
    <w:qFormat/>
    <w:rsid w:val="00702CAB"/>
    <w:pPr>
      <w:keepLines/>
      <w:numPr>
        <w:ilvl w:val="6"/>
        <w:numId w:val="9"/>
      </w:numPr>
      <w:adjustRightInd w:val="0"/>
      <w:snapToGrid w:val="0"/>
      <w:spacing w:after="240"/>
      <w:ind w:left="317"/>
      <w:jc w:val="center"/>
      <w:outlineLvl w:val="5"/>
    </w:pPr>
    <w:rPr>
      <w:rFonts w:eastAsia="Times New Roman"/>
      <w:b/>
      <w:bCs/>
      <w:sz w:val="24"/>
      <w:szCs w:val="24"/>
      <w:lang w:bidi="fa-IR"/>
    </w:rPr>
  </w:style>
  <w:style w:type="paragraph" w:customStyle="1" w:styleId="Formula">
    <w:name w:val="Formula"/>
    <w:next w:val="Normal"/>
    <w:uiPriority w:val="5"/>
    <w:qFormat/>
    <w:rsid w:val="001B64A0"/>
    <w:pPr>
      <w:widowControl w:val="0"/>
      <w:numPr>
        <w:ilvl w:val="8"/>
        <w:numId w:val="9"/>
      </w:numPr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120"/>
      <w:jc w:val="center"/>
      <w:textAlignment w:val="center"/>
      <w:outlineLvl w:val="6"/>
    </w:pPr>
    <w:rPr>
      <w:rFonts w:eastAsia="Times New Roman"/>
      <w:lang w:bidi="fa-IR"/>
    </w:rPr>
  </w:style>
  <w:style w:type="paragraph" w:styleId="Caption">
    <w:name w:val="caption"/>
    <w:basedOn w:val="Normal"/>
    <w:next w:val="Normal"/>
    <w:uiPriority w:val="35"/>
    <w:semiHidden/>
    <w:qFormat/>
    <w:rsid w:val="001347C5"/>
    <w:pPr>
      <w:spacing w:after="200"/>
    </w:pPr>
    <w:rPr>
      <w:i/>
      <w:iCs/>
      <w:color w:val="034EA2" w:themeColor="text2"/>
      <w:sz w:val="18"/>
      <w:szCs w:val="18"/>
    </w:rPr>
  </w:style>
  <w:style w:type="numbering" w:customStyle="1" w:styleId="MultilevelList">
    <w:name w:val="Multilevel List"/>
    <w:uiPriority w:val="99"/>
    <w:locked/>
    <w:rsid w:val="001B64A0"/>
    <w:pPr>
      <w:numPr>
        <w:numId w:val="8"/>
      </w:numPr>
    </w:pPr>
  </w:style>
  <w:style w:type="paragraph" w:customStyle="1" w:styleId="RefFa">
    <w:name w:val="Ref. Fa."/>
    <w:basedOn w:val="Normal"/>
    <w:link w:val="RefFaChar"/>
    <w:uiPriority w:val="6"/>
    <w:qFormat/>
    <w:rsid w:val="002104C7"/>
    <w:pPr>
      <w:numPr>
        <w:numId w:val="2"/>
      </w:numPr>
      <w:tabs>
        <w:tab w:val="left" w:pos="357"/>
      </w:tabs>
      <w:jc w:val="lowKashida"/>
    </w:pPr>
    <w:rPr>
      <w:rFonts w:eastAsia="Times New Roman"/>
      <w:i/>
      <w:iCs/>
      <w:sz w:val="24"/>
      <w:szCs w:val="24"/>
    </w:rPr>
  </w:style>
  <w:style w:type="character" w:customStyle="1" w:styleId="ItalicChar">
    <w:name w:val="Italic Char"/>
    <w:basedOn w:val="DefaultParagraphFont"/>
    <w:link w:val="Italic"/>
    <w:uiPriority w:val="2"/>
    <w:rsid w:val="00D77A8C"/>
    <w:rPr>
      <w:i/>
      <w:iCs/>
    </w:rPr>
  </w:style>
  <w:style w:type="paragraph" w:customStyle="1" w:styleId="DocInfoHeading">
    <w:name w:val="Doc Info Heading"/>
    <w:basedOn w:val="Normal"/>
    <w:next w:val="Normal"/>
    <w:uiPriority w:val="1"/>
    <w:rsid w:val="0073034C"/>
    <w:pPr>
      <w:keepNext/>
      <w:keepLines/>
      <w:pBdr>
        <w:bottom w:val="single" w:sz="2" w:space="1" w:color="auto"/>
      </w:pBdr>
      <w:spacing w:before="360"/>
      <w:jc w:val="center"/>
    </w:pPr>
    <w:rPr>
      <w:rFonts w:eastAsiaTheme="majorEastAsia"/>
      <w:b/>
      <w:bCs/>
      <w:sz w:val="32"/>
      <w:szCs w:val="32"/>
    </w:rPr>
  </w:style>
  <w:style w:type="paragraph" w:customStyle="1" w:styleId="NoList1">
    <w:name w:val="No. List 1"/>
    <w:basedOn w:val="Normal"/>
    <w:uiPriority w:val="3"/>
    <w:qFormat/>
    <w:rsid w:val="00D24812"/>
    <w:rPr>
      <w:rFonts w:eastAsia="Times New Roman"/>
    </w:rPr>
  </w:style>
  <w:style w:type="character" w:customStyle="1" w:styleId="BoldChar">
    <w:name w:val="Bold Char"/>
    <w:basedOn w:val="DefaultParagraphFont"/>
    <w:link w:val="Bold"/>
    <w:uiPriority w:val="2"/>
    <w:rsid w:val="00D77A8C"/>
    <w:rPr>
      <w:b/>
      <w:bCs/>
      <w:noProof/>
    </w:rPr>
  </w:style>
  <w:style w:type="paragraph" w:customStyle="1" w:styleId="BulList3">
    <w:name w:val="Bul. List 3"/>
    <w:basedOn w:val="BulList2"/>
    <w:uiPriority w:val="3"/>
    <w:qFormat/>
    <w:rsid w:val="009B0609"/>
    <w:pPr>
      <w:numPr>
        <w:numId w:val="3"/>
      </w:numPr>
      <w:tabs>
        <w:tab w:val="clear" w:pos="1474"/>
      </w:tabs>
      <w:ind w:left="1698" w:hanging="340"/>
    </w:pPr>
  </w:style>
  <w:style w:type="paragraph" w:styleId="Header">
    <w:name w:val="header"/>
    <w:basedOn w:val="Normal"/>
    <w:link w:val="HeaderChar"/>
    <w:uiPriority w:val="99"/>
    <w:unhideWhenUsed/>
    <w:rsid w:val="00E727D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727DD"/>
    <w:rPr>
      <w:sz w:val="28"/>
      <w:szCs w:val="28"/>
    </w:rPr>
  </w:style>
  <w:style w:type="paragraph" w:customStyle="1" w:styleId="BulList1">
    <w:name w:val="Bul. List 1"/>
    <w:basedOn w:val="Normal"/>
    <w:uiPriority w:val="3"/>
    <w:qFormat/>
    <w:rsid w:val="002F4924"/>
    <w:pPr>
      <w:widowControl w:val="0"/>
      <w:numPr>
        <w:numId w:val="1"/>
      </w:numPr>
      <w:ind w:left="564" w:hanging="340"/>
    </w:pPr>
    <w:rPr>
      <w:rFonts w:eastAsia="Times New Roman"/>
    </w:rPr>
  </w:style>
  <w:style w:type="paragraph" w:customStyle="1" w:styleId="BulList2">
    <w:name w:val="Bul. List 2"/>
    <w:basedOn w:val="BulList1"/>
    <w:uiPriority w:val="3"/>
    <w:qFormat/>
    <w:rsid w:val="009B0609"/>
    <w:pPr>
      <w:numPr>
        <w:numId w:val="4"/>
      </w:numPr>
      <w:tabs>
        <w:tab w:val="left" w:pos="1474"/>
      </w:tabs>
      <w:ind w:left="1131" w:hanging="340"/>
    </w:pPr>
    <w:rPr>
      <w:lang w:bidi="fa-IR"/>
    </w:rPr>
  </w:style>
  <w:style w:type="paragraph" w:customStyle="1" w:styleId="NoList2">
    <w:name w:val="No. List 2"/>
    <w:basedOn w:val="NoList1"/>
    <w:uiPriority w:val="3"/>
    <w:qFormat/>
    <w:rsid w:val="003D1E1A"/>
    <w:pPr>
      <w:numPr>
        <w:numId w:val="5"/>
      </w:numPr>
    </w:pPr>
  </w:style>
  <w:style w:type="paragraph" w:customStyle="1" w:styleId="NoList3">
    <w:name w:val="No. List 3"/>
    <w:basedOn w:val="NoList2"/>
    <w:uiPriority w:val="3"/>
    <w:qFormat/>
    <w:rsid w:val="003D1E1A"/>
    <w:pPr>
      <w:numPr>
        <w:numId w:val="6"/>
      </w:numPr>
    </w:pPr>
  </w:style>
  <w:style w:type="paragraph" w:styleId="FootnoteText">
    <w:name w:val="footnote text"/>
    <w:basedOn w:val="Normal"/>
    <w:link w:val="FootnoteTextChar"/>
    <w:uiPriority w:val="9"/>
    <w:rsid w:val="00510370"/>
    <w:pPr>
      <w:spacing w:after="0"/>
    </w:pPr>
    <w:rPr>
      <w:sz w:val="20"/>
      <w:szCs w:val="20"/>
      <w:lang w:bidi="fa-IR"/>
    </w:rPr>
  </w:style>
  <w:style w:type="character" w:customStyle="1" w:styleId="FootnoteTextChar">
    <w:name w:val="Footnote Text Char"/>
    <w:basedOn w:val="DefaultParagraphFont"/>
    <w:link w:val="FootnoteText"/>
    <w:uiPriority w:val="9"/>
    <w:rsid w:val="00510370"/>
    <w:rPr>
      <w:sz w:val="20"/>
      <w:szCs w:val="20"/>
      <w:lang w:bidi="fa-IR"/>
    </w:rPr>
  </w:style>
  <w:style w:type="character" w:styleId="FootnoteReference">
    <w:name w:val="footnote reference"/>
    <w:basedOn w:val="DefaultParagraphFont"/>
    <w:uiPriority w:val="9"/>
    <w:rsid w:val="00F94821"/>
    <w:rPr>
      <w:rFonts w:ascii="Calibri" w:hAnsi="Calibri" w:cs="B Nazanin"/>
      <w:b w:val="0"/>
      <w:bCs w:val="0"/>
      <w:i w:val="0"/>
      <w:iCs w:val="0"/>
      <w:position w:val="2"/>
      <w:sz w:val="24"/>
      <w:szCs w:val="24"/>
      <w:vertAlign w:val="superscript"/>
      <w:lang w:bidi="fa-I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286F"/>
    <w:rPr>
      <w:rFonts w:asciiTheme="majorHAnsi" w:eastAsiaTheme="majorEastAsia" w:hAnsiTheme="majorHAnsi" w:cstheme="majorBidi"/>
      <w:color w:val="005677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7A9E"/>
    <w:rPr>
      <w:rFonts w:asciiTheme="majorHAnsi" w:eastAsiaTheme="majorEastAsia" w:hAnsiTheme="majorHAnsi" w:cstheme="majorBidi"/>
      <w:i/>
      <w:iCs/>
      <w:color w:val="005677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7A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7A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Bold">
    <w:name w:val="Bold"/>
    <w:basedOn w:val="Normal"/>
    <w:link w:val="BoldChar"/>
    <w:uiPriority w:val="2"/>
    <w:qFormat/>
    <w:rsid w:val="00D77A8C"/>
    <w:rPr>
      <w:b/>
      <w:bCs/>
      <w:noProof/>
    </w:rPr>
  </w:style>
  <w:style w:type="paragraph" w:customStyle="1" w:styleId="Quotation">
    <w:name w:val="Quotation"/>
    <w:basedOn w:val="Normal"/>
    <w:uiPriority w:val="5"/>
    <w:qFormat/>
    <w:rsid w:val="00FE740E"/>
    <w:pPr>
      <w:pBdr>
        <w:top w:val="dotted" w:sz="4" w:space="6" w:color="808080" w:themeColor="background1" w:themeShade="80"/>
        <w:bottom w:val="dotted" w:sz="4" w:space="6" w:color="808080" w:themeColor="background1" w:themeShade="80"/>
      </w:pBdr>
      <w:spacing w:before="360" w:after="360"/>
      <w:ind w:left="561" w:right="448"/>
      <w:jc w:val="center"/>
    </w:pPr>
    <w:rPr>
      <w:i/>
      <w:iCs/>
      <w:noProof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19FE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19FE"/>
    <w:rPr>
      <w:rFonts w:ascii="Segoe UI" w:hAnsi="Segoe UI" w:cs="Segoe UI"/>
      <w:sz w:val="18"/>
      <w:szCs w:val="18"/>
    </w:rPr>
  </w:style>
  <w:style w:type="table" w:customStyle="1" w:styleId="GridTable5Dark-Accent51">
    <w:name w:val="Grid Table 5 Dark - Accent 51"/>
    <w:basedOn w:val="TableNormal"/>
    <w:uiPriority w:val="50"/>
    <w:locked/>
    <w:rsid w:val="000C7ABF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D0D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21F1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21F1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21F1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21F1F" w:themeFill="accent5"/>
      </w:tcPr>
    </w:tblStylePr>
    <w:tblStylePr w:type="band1Vert">
      <w:tblPr/>
      <w:tcPr>
        <w:shd w:val="clear" w:color="auto" w:fill="AAA1A1" w:themeFill="accent5" w:themeFillTint="66"/>
      </w:tcPr>
    </w:tblStylePr>
    <w:tblStylePr w:type="band1Horz">
      <w:tblPr/>
      <w:tcPr>
        <w:shd w:val="clear" w:color="auto" w:fill="AAA1A1" w:themeFill="accent5" w:themeFillTint="66"/>
      </w:tcPr>
    </w:tblStylePr>
  </w:style>
  <w:style w:type="paragraph" w:customStyle="1" w:styleId="Italic">
    <w:name w:val="Italic"/>
    <w:basedOn w:val="Normal"/>
    <w:link w:val="ItalicChar"/>
    <w:uiPriority w:val="2"/>
    <w:qFormat/>
    <w:rsid w:val="00D77A8C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A2588B"/>
    <w:rPr>
      <w:color w:val="954F72" w:themeColor="followedHyperlink"/>
      <w:u w:val="single"/>
    </w:rPr>
  </w:style>
  <w:style w:type="table" w:customStyle="1" w:styleId="GridTable41">
    <w:name w:val="Grid Table 41"/>
    <w:basedOn w:val="TableNormal"/>
    <w:uiPriority w:val="49"/>
    <w:rsid w:val="007E25B9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FigCaptionChar">
    <w:name w:val="Fig. Caption Char"/>
    <w:basedOn w:val="DefaultParagraphFont"/>
    <w:link w:val="FigCaption"/>
    <w:uiPriority w:val="4"/>
    <w:rsid w:val="00702CAB"/>
    <w:rPr>
      <w:rFonts w:eastAsia="Times New Roman"/>
      <w:b/>
      <w:bCs/>
      <w:sz w:val="24"/>
      <w:szCs w:val="24"/>
      <w:lang w:bidi="fa-IR"/>
    </w:rPr>
  </w:style>
  <w:style w:type="character" w:customStyle="1" w:styleId="TableCaptionChar">
    <w:name w:val="Table Caption Char"/>
    <w:basedOn w:val="FigCaptionChar"/>
    <w:link w:val="TableCaption"/>
    <w:uiPriority w:val="4"/>
    <w:rsid w:val="00702CAB"/>
    <w:rPr>
      <w:rFonts w:eastAsia="Times New Roman"/>
      <w:b/>
      <w:bCs/>
      <w:sz w:val="24"/>
      <w:szCs w:val="24"/>
      <w:lang w:bidi="fa-IR"/>
    </w:rPr>
  </w:style>
  <w:style w:type="paragraph" w:customStyle="1" w:styleId="RefEn">
    <w:name w:val="Ref. En."/>
    <w:basedOn w:val="Normal"/>
    <w:link w:val="RefEnChar"/>
    <w:uiPriority w:val="6"/>
    <w:qFormat/>
    <w:rsid w:val="00027CB0"/>
    <w:pPr>
      <w:numPr>
        <w:numId w:val="7"/>
      </w:numPr>
      <w:bidi w:val="0"/>
    </w:pPr>
    <w:rPr>
      <w:rFonts w:eastAsia="Times New Roman"/>
      <w:i/>
      <w:iCs/>
      <w:sz w:val="24"/>
    </w:rPr>
  </w:style>
  <w:style w:type="character" w:customStyle="1" w:styleId="RefFaChar">
    <w:name w:val="Ref. Fa. Char"/>
    <w:basedOn w:val="DefaultParagraphFont"/>
    <w:link w:val="RefFa"/>
    <w:uiPriority w:val="6"/>
    <w:rsid w:val="002104C7"/>
    <w:rPr>
      <w:rFonts w:eastAsia="Times New Roman"/>
      <w:i/>
      <w:iCs/>
      <w:sz w:val="24"/>
      <w:szCs w:val="24"/>
    </w:rPr>
  </w:style>
  <w:style w:type="character" w:customStyle="1" w:styleId="RefEnChar">
    <w:name w:val="Ref. En. Char"/>
    <w:basedOn w:val="RefFaChar"/>
    <w:link w:val="RefEn"/>
    <w:uiPriority w:val="6"/>
    <w:rsid w:val="00027CB0"/>
    <w:rPr>
      <w:rFonts w:eastAsia="Times New Roman"/>
      <w:i/>
      <w:i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360BD"/>
    <w:pPr>
      <w:bidi w:val="0"/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unhideWhenUsed/>
    <w:rsid w:val="004C63E0"/>
    <w:pPr>
      <w:spacing w:after="60"/>
    </w:pPr>
    <w:rPr>
      <w:sz w:val="20"/>
      <w:szCs w:val="20"/>
      <w:lang w:bidi="fa-IR"/>
    </w:rPr>
  </w:style>
  <w:style w:type="character" w:customStyle="1" w:styleId="EndnoteTextChar">
    <w:name w:val="Endnote Text Char"/>
    <w:basedOn w:val="DefaultParagraphFont"/>
    <w:link w:val="EndnoteText"/>
    <w:uiPriority w:val="99"/>
    <w:rsid w:val="004C63E0"/>
    <w:rPr>
      <w:sz w:val="20"/>
      <w:szCs w:val="20"/>
      <w:lang w:bidi="fa-IR"/>
    </w:rPr>
  </w:style>
  <w:style w:type="character" w:styleId="EndnoteReference">
    <w:name w:val="endnote reference"/>
    <w:basedOn w:val="DefaultParagraphFont"/>
    <w:uiPriority w:val="99"/>
    <w:unhideWhenUsed/>
    <w:rsid w:val="00F878B7"/>
    <w:rPr>
      <w:rFonts w:asciiTheme="minorHAnsi" w:hAnsiTheme="minorHAnsi" w:cstheme="minorHAnsi"/>
      <w:sz w:val="20"/>
      <w:szCs w:val="20"/>
      <w:vertAlign w:val="superscript"/>
    </w:rPr>
  </w:style>
  <w:style w:type="character" w:customStyle="1" w:styleId="StyleEndnoteReferenceLatinBodyCalibriComplexBody">
    <w:name w:val="Style Endnote Reference + (Latin) +Body (Calibri) (Complex) +Body ..."/>
    <w:basedOn w:val="EndnoteReference"/>
    <w:semiHidden/>
    <w:rsid w:val="00F878B7"/>
    <w:rPr>
      <w:rFonts w:ascii="Calibri" w:hAnsi="Calibri" w:cstheme="minorBidi"/>
      <w:b w:val="0"/>
      <w:i w:val="0"/>
      <w:sz w:val="20"/>
      <w:szCs w:val="20"/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FB60C3"/>
    <w:pPr>
      <w:ind w:left="720" w:hanging="720"/>
    </w:pPr>
    <w:rPr>
      <w:noProof/>
      <w:sz w:val="24"/>
      <w:szCs w:val="24"/>
      <w:lang w:bidi="fa-IR"/>
    </w:rPr>
  </w:style>
  <w:style w:type="paragraph" w:styleId="TOCHeading">
    <w:name w:val="TOC Heading"/>
    <w:basedOn w:val="Heading1"/>
    <w:next w:val="Normal"/>
    <w:uiPriority w:val="39"/>
    <w:unhideWhenUsed/>
    <w:rsid w:val="001049C9"/>
    <w:pPr>
      <w:numPr>
        <w:numId w:val="0"/>
      </w:numPr>
      <w:bidi w:val="0"/>
      <w:spacing w:before="240" w:after="0" w:line="259" w:lineRule="auto"/>
      <w:outlineLvl w:val="9"/>
    </w:pPr>
    <w:rPr>
      <w:rFonts w:asciiTheme="majorHAnsi" w:hAnsiTheme="majorHAnsi" w:cstheme="majorBidi"/>
      <w:b w:val="0"/>
      <w:bCs w:val="0"/>
      <w:color w:val="0081B3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447A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47A1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47A1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7A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7A1D"/>
    <w:rPr>
      <w:b/>
      <w:b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0B37"/>
    <w:pPr>
      <w:pBdr>
        <w:top w:val="single" w:sz="4" w:space="10" w:color="00AEEF" w:themeColor="accent1"/>
        <w:bottom w:val="single" w:sz="4" w:space="10" w:color="00AEEF" w:themeColor="accent1"/>
      </w:pBdr>
      <w:spacing w:before="360" w:after="360"/>
      <w:ind w:left="864" w:right="864"/>
    </w:pPr>
    <w:rPr>
      <w:i/>
      <w:iCs/>
      <w:color w:val="00AEEF" w:themeColor="accent1"/>
      <w:lang w:bidi="fa-IR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0B37"/>
    <w:rPr>
      <w:i/>
      <w:iCs/>
      <w:color w:val="00AEEF" w:themeColor="accent1"/>
      <w:lang w:bidi="fa-IR"/>
    </w:rPr>
  </w:style>
  <w:style w:type="table" w:styleId="TableGridLight">
    <w:name w:val="Grid Table Light"/>
    <w:basedOn w:val="TableNormal"/>
    <w:uiPriority w:val="40"/>
    <w:rsid w:val="00163CE1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836FDE"/>
    <w:pPr>
      <w:bidi w:val="0"/>
      <w:spacing w:after="0"/>
    </w:pPr>
    <w:rPr>
      <w:rFonts w:ascii="Consolas" w:hAnsi="Consolas" w:cs="B Zar"/>
      <w:color w:val="auto"/>
      <w:sz w:val="22"/>
      <w:szCs w:val="22"/>
      <w:bdr w:val="none" w:sz="0" w:space="0" w:color="auto" w:frame="1"/>
    </w:rPr>
  </w:style>
  <w:style w:type="character" w:customStyle="1" w:styleId="QuoteChar">
    <w:name w:val="Quote Char"/>
    <w:basedOn w:val="DefaultParagraphFont"/>
    <w:link w:val="Quote"/>
    <w:uiPriority w:val="29"/>
    <w:rsid w:val="00836FDE"/>
    <w:rPr>
      <w:rFonts w:ascii="Consolas" w:hAnsi="Consolas" w:cs="B Zar"/>
      <w:color w:val="auto"/>
      <w:sz w:val="22"/>
      <w:szCs w:val="22"/>
      <w:bdr w:val="none" w:sz="0" w:space="0" w:color="auto" w:frame="1"/>
    </w:rPr>
  </w:style>
  <w:style w:type="character" w:customStyle="1" w:styleId="commentcolor">
    <w:name w:val="commentcolor"/>
    <w:basedOn w:val="DefaultParagraphFont"/>
    <w:rsid w:val="00836FDE"/>
  </w:style>
  <w:style w:type="character" w:customStyle="1" w:styleId="nu0">
    <w:name w:val="nu0"/>
    <w:basedOn w:val="DefaultParagraphFont"/>
    <w:rsid w:val="00836FDE"/>
  </w:style>
  <w:style w:type="paragraph" w:customStyle="1" w:styleId="Code">
    <w:name w:val="Code"/>
    <w:basedOn w:val="Normal"/>
    <w:link w:val="CodeChar"/>
    <w:qFormat/>
    <w:rsid w:val="00836FDE"/>
    <w:pPr>
      <w:bidi w:val="0"/>
      <w:spacing w:after="0"/>
    </w:pPr>
    <w:rPr>
      <w:rFonts w:ascii="Consolas" w:hAnsi="Consolas" w:cs="B Zar"/>
      <w:color w:val="auto"/>
      <w:sz w:val="22"/>
      <w:szCs w:val="22"/>
      <w:bdr w:val="none" w:sz="0" w:space="0" w:color="auto" w:frame="1"/>
    </w:rPr>
  </w:style>
  <w:style w:type="character" w:customStyle="1" w:styleId="CodeChar">
    <w:name w:val="Code Char"/>
    <w:basedOn w:val="DefaultParagraphFont"/>
    <w:link w:val="Code"/>
    <w:rsid w:val="00836FDE"/>
    <w:rPr>
      <w:rFonts w:ascii="Consolas" w:hAnsi="Consolas" w:cs="B Zar"/>
      <w:color w:val="auto"/>
      <w:sz w:val="22"/>
      <w:szCs w:val="22"/>
      <w:bdr w:val="none" w:sz="0" w:space="0" w:color="auto" w:frame="1"/>
    </w:rPr>
  </w:style>
  <w:style w:type="character" w:styleId="IntenseEmphasis">
    <w:name w:val="Intense Emphasis"/>
    <w:basedOn w:val="DefaultParagraphFont"/>
    <w:uiPriority w:val="21"/>
    <w:qFormat/>
    <w:rsid w:val="00130B37"/>
    <w:rPr>
      <w:i/>
      <w:iCs/>
      <w:color w:val="00AEEF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1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7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0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1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7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7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3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0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9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JABA,%20NASHTA%20&amp;%20BETM\Projects\Template%20Design\Document%20Templates\Persian%20Templates\Blank%20Templates\Template%2003\Dox_Template_Fa_03_950903-.dotx" TargetMode="External"/></Relationships>
</file>

<file path=word/theme/theme1.xml><?xml version="1.0" encoding="utf-8"?>
<a:theme xmlns:a="http://schemas.openxmlformats.org/drawingml/2006/main" name="Office Theme">
  <a:themeElements>
    <a:clrScheme name="ISC">
      <a:dk1>
        <a:srgbClr val="000000"/>
      </a:dk1>
      <a:lt1>
        <a:srgbClr val="FFFFFF"/>
      </a:lt1>
      <a:dk2>
        <a:srgbClr val="034EA2"/>
      </a:dk2>
      <a:lt2>
        <a:srgbClr val="757679"/>
      </a:lt2>
      <a:accent1>
        <a:srgbClr val="00AEEF"/>
      </a:accent1>
      <a:accent2>
        <a:srgbClr val="F9A01B"/>
      </a:accent2>
      <a:accent3>
        <a:srgbClr val="757679"/>
      </a:accent3>
      <a:accent4>
        <a:srgbClr val="034EA2"/>
      </a:accent4>
      <a:accent5>
        <a:srgbClr val="221F1F"/>
      </a:accent5>
      <a:accent6>
        <a:srgbClr val="FFFFFF"/>
      </a:accent6>
      <a:hlink>
        <a:srgbClr val="0563C1"/>
      </a:hlink>
      <a:folHlink>
        <a:srgbClr val="954F72"/>
      </a:folHlink>
    </a:clrScheme>
    <a:fontScheme name="Calibri - B Nazanin">
      <a:majorFont>
        <a:latin typeface="Calibri"/>
        <a:ea typeface=""/>
        <a:cs typeface="B Nazanin"/>
      </a:majorFont>
      <a:minorFont>
        <a:latin typeface="Calibri"/>
        <a:ea typeface=""/>
        <a:cs typeface="B Nazani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روز/ماه/سال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Wev13</b:Tag>
    <b:SourceType>Book</b:SourceType>
    <b:Guid>{8E59004C-F64F-440B-93D2-13F0D80F8BE9}</b:Guid>
    <b:Author>
      <b:Author>
        <b:NameList>
          <b:Person>
            <b:Last>Weverka</b:Last>
            <b:First>Peter</b:First>
          </b:Person>
        </b:NameList>
      </b:Author>
    </b:Author>
    <b:Title>Microsoft Office 2013 All-in-One for Dummies</b:Title>
    <b:Year>2013</b:Year>
    <b:Pages>۸۱۹</b:Pages>
    <b:LCID>en-US</b:LCID>
    <b:Publisher>John Wiley &amp; Sons, Inc.</b:Publisher>
    <b:RefOrder>1</b:RefOrder>
  </b:Source>
  <b:Source>
    <b:Tag>سید18</b:Tag>
    <b:SourceType>Misc</b:SourceType>
    <b:Guid>{8807309A-2508-4A28-9F6D-82B702317E4B}</b:Guid>
    <b:Title>راهنمای استفاده از قالب مستندات شرکت خدمات انفورماتیک</b:Title>
    <b:Year>۱۳۹۷</b:Year>
    <b:Author>
      <b:Author>
        <b:Corporate>محمدی, سید احمد</b:Corporate>
      </b:Author>
    </b:Author>
    <b:LCID>fa-IR</b:LCID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ADD9207-E685-4974-96AC-AA9BB83B6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Dox_Template_Fa_03_950903-</Template>
  <TotalTime>10964</TotalTime>
  <Pages>8</Pages>
  <Words>1525</Words>
  <Characters>8693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عنوا سند</vt:lpstr>
    </vt:vector>
  </TitlesOfParts>
  <Company>شرکت خدمات انفورماتیک (سهامی عام)</Company>
  <LinksUpToDate>false</LinksUpToDate>
  <CharactersWithSpaces>10198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عنوا سند</dc:title>
  <dc:creator>معاونت/ مدیریت/ گروه تهیه‌کننده سند</dc:creator>
  <cp:keywords>XX</cp:keywords>
  <dc:description>دارد / ندارد</dc:description>
  <cp:lastModifiedBy>Jadidi Vahid</cp:lastModifiedBy>
  <cp:revision>254</cp:revision>
  <cp:lastPrinted>2019-02-04T06:30:00Z</cp:lastPrinted>
  <dcterms:created xsi:type="dcterms:W3CDTF">2019-12-14T16:54:00Z</dcterms:created>
  <dcterms:modified xsi:type="dcterms:W3CDTF">2023-07-17T09:31:00Z</dcterms:modified>
  <cp:category>عادی/حساس/محرمانه</cp:category>
  <cp:contentStatus>شناسه سند</cp:contentStatus>
</cp:coreProperties>
</file>